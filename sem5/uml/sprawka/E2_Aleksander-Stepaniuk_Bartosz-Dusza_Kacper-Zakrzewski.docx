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24FEB" w14:textId="77777777" w:rsidR="0082653F" w:rsidRPr="00870059" w:rsidRDefault="0082653F">
      <w:pPr>
        <w:pStyle w:val="Tytu"/>
        <w:rPr>
          <w:lang w:val="pl-PL"/>
        </w:rPr>
      </w:pPr>
    </w:p>
    <w:p w14:paraId="0C10DAFE" w14:textId="77777777" w:rsidR="0082653F" w:rsidRPr="00870059" w:rsidRDefault="0082653F">
      <w:pPr>
        <w:pStyle w:val="Tytu"/>
        <w:rPr>
          <w:lang w:val="pl-PL"/>
        </w:rPr>
      </w:pPr>
    </w:p>
    <w:p w14:paraId="7DADF5F8" w14:textId="77777777" w:rsidR="0082653F" w:rsidRPr="00870059" w:rsidRDefault="0082653F" w:rsidP="0082653F">
      <w:pPr>
        <w:rPr>
          <w:lang w:val="pl-PL"/>
        </w:rPr>
      </w:pPr>
    </w:p>
    <w:p w14:paraId="15C23809" w14:textId="77777777" w:rsidR="0082653F" w:rsidRPr="00870059" w:rsidRDefault="0082653F" w:rsidP="0082653F">
      <w:pPr>
        <w:rPr>
          <w:lang w:val="pl-PL"/>
        </w:rPr>
      </w:pPr>
    </w:p>
    <w:p w14:paraId="56EC7E5F" w14:textId="77777777" w:rsidR="0082653F" w:rsidRPr="00870059" w:rsidRDefault="0082653F" w:rsidP="0082653F">
      <w:pPr>
        <w:rPr>
          <w:lang w:val="pl-PL"/>
        </w:rPr>
      </w:pPr>
    </w:p>
    <w:p w14:paraId="49B8D8D4" w14:textId="77777777" w:rsidR="0082653F" w:rsidRPr="00870059" w:rsidRDefault="0082653F" w:rsidP="0082653F">
      <w:pPr>
        <w:rPr>
          <w:lang w:val="pl-PL"/>
        </w:rPr>
      </w:pPr>
    </w:p>
    <w:p w14:paraId="53632072" w14:textId="77777777" w:rsidR="0082653F" w:rsidRPr="00870059" w:rsidRDefault="0082653F" w:rsidP="0082653F">
      <w:pPr>
        <w:rPr>
          <w:lang w:val="pl-PL"/>
        </w:rPr>
      </w:pPr>
    </w:p>
    <w:p w14:paraId="1CE090AE" w14:textId="77777777" w:rsidR="0082653F" w:rsidRPr="00870059" w:rsidRDefault="0082653F" w:rsidP="0082653F">
      <w:pPr>
        <w:rPr>
          <w:lang w:val="pl-PL"/>
        </w:rPr>
      </w:pPr>
    </w:p>
    <w:p w14:paraId="6E1B1FD3" w14:textId="77777777" w:rsidR="0082653F" w:rsidRPr="00870059" w:rsidRDefault="0082653F" w:rsidP="0082653F">
      <w:pPr>
        <w:rPr>
          <w:lang w:val="pl-PL"/>
        </w:rPr>
      </w:pPr>
    </w:p>
    <w:p w14:paraId="21A0DFD5" w14:textId="77777777" w:rsidR="0082653F" w:rsidRPr="00870059" w:rsidRDefault="0082653F" w:rsidP="0082653F">
      <w:pPr>
        <w:rPr>
          <w:lang w:val="pl-PL"/>
        </w:rPr>
      </w:pPr>
    </w:p>
    <w:p w14:paraId="33B7C3B9" w14:textId="77777777" w:rsidR="0082653F" w:rsidRPr="00870059" w:rsidRDefault="0082653F" w:rsidP="0082653F">
      <w:pPr>
        <w:rPr>
          <w:lang w:val="pl-PL"/>
        </w:rPr>
      </w:pPr>
    </w:p>
    <w:p w14:paraId="2BDC65C7" w14:textId="77777777" w:rsidR="00870059" w:rsidRPr="00870059" w:rsidRDefault="00870059" w:rsidP="00870059">
      <w:pPr>
        <w:pStyle w:val="Tytu"/>
        <w:rPr>
          <w:lang w:val="pl-PL"/>
        </w:rPr>
      </w:pPr>
      <w:r w:rsidRPr="00870059">
        <w:rPr>
          <w:lang w:val="pl-PL"/>
        </w:rPr>
        <w:t xml:space="preserve">Wyniki etapu II: Specyfikacja i analiza wymagań </w:t>
      </w:r>
      <w:r w:rsidRPr="00870059">
        <w:rPr>
          <w:lang w:val="pl-PL"/>
        </w:rPr>
        <w:br/>
        <w:t>na oprogramowanie</w:t>
      </w:r>
    </w:p>
    <w:p w14:paraId="41394767" w14:textId="77777777" w:rsidR="00870059" w:rsidRPr="00870059" w:rsidRDefault="00870059" w:rsidP="00870059">
      <w:pPr>
        <w:rPr>
          <w:lang w:val="pl-PL"/>
        </w:rPr>
      </w:pPr>
    </w:p>
    <w:p w14:paraId="7403A491" w14:textId="77777777" w:rsidR="00F5277C" w:rsidRPr="00F5277C" w:rsidRDefault="00F5277C" w:rsidP="00F5277C">
      <w:pPr>
        <w:pStyle w:val="Tytu"/>
        <w:rPr>
          <w:lang w:val="pl-PL"/>
        </w:rPr>
      </w:pPr>
      <w:r w:rsidRPr="00F5277C">
        <w:rPr>
          <w:lang w:val="pl-PL"/>
        </w:rPr>
        <w:t>System monitorowania przejazdów pojazdów autonomicznych</w:t>
      </w:r>
    </w:p>
    <w:p w14:paraId="203AD247" w14:textId="77777777" w:rsidR="0082653F" w:rsidRPr="00870059" w:rsidRDefault="0082653F" w:rsidP="0082653F">
      <w:pPr>
        <w:rPr>
          <w:lang w:val="pl-PL"/>
        </w:rPr>
      </w:pPr>
    </w:p>
    <w:p w14:paraId="0BA1C277" w14:textId="77777777" w:rsidR="0082653F" w:rsidRPr="00870059" w:rsidRDefault="0082653F" w:rsidP="0082653F">
      <w:pPr>
        <w:rPr>
          <w:lang w:val="pl-PL"/>
        </w:rPr>
      </w:pPr>
    </w:p>
    <w:p w14:paraId="57AE0C72" w14:textId="77777777" w:rsidR="0082653F" w:rsidRPr="00870059" w:rsidRDefault="0082653F" w:rsidP="0082653F">
      <w:pPr>
        <w:rPr>
          <w:lang w:val="pl-PL"/>
        </w:rPr>
      </w:pPr>
    </w:p>
    <w:p w14:paraId="4B205A9D" w14:textId="77777777" w:rsidR="0082653F" w:rsidRPr="00870059" w:rsidRDefault="0082653F">
      <w:pPr>
        <w:pStyle w:val="Tytu"/>
        <w:rPr>
          <w:lang w:val="pl-PL"/>
        </w:rPr>
      </w:pPr>
      <w:r w:rsidRPr="00870059">
        <w:rPr>
          <w:lang w:val="pl-PL"/>
        </w:rPr>
        <w:t>Projektowanie oprogramowania</w:t>
      </w:r>
    </w:p>
    <w:p w14:paraId="334113C6" w14:textId="77777777" w:rsidR="0082653F" w:rsidRPr="00870059" w:rsidRDefault="0082653F" w:rsidP="0082653F">
      <w:pPr>
        <w:rPr>
          <w:lang w:val="pl-PL"/>
        </w:rPr>
      </w:pPr>
    </w:p>
    <w:p w14:paraId="62A06B7E" w14:textId="77777777" w:rsidR="0082653F" w:rsidRPr="00870059" w:rsidRDefault="0082653F" w:rsidP="0082653F">
      <w:pPr>
        <w:rPr>
          <w:lang w:val="pl-PL"/>
        </w:rPr>
      </w:pPr>
    </w:p>
    <w:p w14:paraId="3F48B570" w14:textId="77777777" w:rsidR="0082653F" w:rsidRPr="00870059" w:rsidRDefault="0082653F" w:rsidP="0082653F">
      <w:pPr>
        <w:rPr>
          <w:lang w:val="pl-PL"/>
        </w:rPr>
      </w:pPr>
    </w:p>
    <w:p w14:paraId="63655C68" w14:textId="77777777" w:rsidR="0082653F" w:rsidRPr="00870059" w:rsidRDefault="0082653F" w:rsidP="0082653F">
      <w:pPr>
        <w:rPr>
          <w:lang w:val="pl-PL"/>
        </w:rPr>
      </w:pPr>
    </w:p>
    <w:p w14:paraId="4296F000" w14:textId="77777777" w:rsidR="0082653F" w:rsidRPr="00870059" w:rsidRDefault="0082653F" w:rsidP="0082653F">
      <w:pPr>
        <w:rPr>
          <w:lang w:val="pl-PL"/>
        </w:rPr>
      </w:pPr>
    </w:p>
    <w:p w14:paraId="33821142" w14:textId="77777777" w:rsidR="0082653F" w:rsidRPr="00870059" w:rsidRDefault="0082653F" w:rsidP="0082653F">
      <w:pPr>
        <w:rPr>
          <w:lang w:val="pl-PL"/>
        </w:rPr>
      </w:pPr>
    </w:p>
    <w:p w14:paraId="1FDCE1FA" w14:textId="77777777" w:rsidR="0082653F" w:rsidRPr="00870059" w:rsidRDefault="0082653F" w:rsidP="0082653F">
      <w:pPr>
        <w:rPr>
          <w:lang w:val="pl-PL"/>
        </w:rPr>
      </w:pPr>
    </w:p>
    <w:p w14:paraId="77D5F4DB" w14:textId="77777777" w:rsidR="0082653F" w:rsidRPr="00870059" w:rsidRDefault="0082653F" w:rsidP="0082653F">
      <w:pPr>
        <w:rPr>
          <w:lang w:val="pl-PL"/>
        </w:rPr>
      </w:pPr>
      <w:r w:rsidRPr="00870059">
        <w:rPr>
          <w:lang w:val="pl-PL"/>
        </w:rPr>
        <w:t>Skład zespołu:</w:t>
      </w:r>
      <w:r w:rsidRPr="00870059">
        <w:rPr>
          <w:lang w:val="pl-PL"/>
        </w:rPr>
        <w:tab/>
      </w:r>
      <w:r w:rsidRPr="00870059">
        <w:rPr>
          <w:lang w:val="pl-PL"/>
        </w:rPr>
        <w:tab/>
      </w:r>
      <w:r w:rsidRPr="00870059">
        <w:rPr>
          <w:lang w:val="pl-PL"/>
        </w:rPr>
        <w:tab/>
      </w:r>
      <w:r w:rsidRPr="00870059">
        <w:rPr>
          <w:lang w:val="pl-PL"/>
        </w:rPr>
        <w:tab/>
      </w:r>
      <w:r w:rsidRPr="00870059">
        <w:rPr>
          <w:lang w:val="pl-PL"/>
        </w:rPr>
        <w:tab/>
      </w:r>
      <w:r w:rsidRPr="00870059">
        <w:rPr>
          <w:lang w:val="pl-PL"/>
        </w:rPr>
        <w:tab/>
      </w:r>
      <w:r w:rsidRPr="00870059">
        <w:rPr>
          <w:lang w:val="pl-PL"/>
        </w:rPr>
        <w:tab/>
      </w:r>
      <w:r w:rsidRPr="00870059">
        <w:rPr>
          <w:lang w:val="pl-PL"/>
        </w:rPr>
        <w:tab/>
        <w:t>Prowadzący:</w:t>
      </w:r>
    </w:p>
    <w:p w14:paraId="0ACFDA30" w14:textId="68E5937D" w:rsidR="00864027" w:rsidRDefault="00864027" w:rsidP="00864027">
      <w:pPr>
        <w:rPr>
          <w:b/>
          <w:bCs/>
          <w:lang w:val="pl-PL"/>
        </w:rPr>
      </w:pPr>
      <w:r w:rsidRPr="00864027">
        <w:rPr>
          <w:lang w:val="pl-PL"/>
        </w:rPr>
        <w:t>Aleksander Stepaniuk 272644</w:t>
      </w:r>
      <w:r w:rsidR="003A0ED1">
        <w:rPr>
          <w:lang w:val="pl-PL"/>
        </w:rPr>
        <w:t xml:space="preserve"> </w:t>
      </w:r>
      <w:r w:rsidR="003A0ED1" w:rsidRPr="003A0ED1">
        <w:rPr>
          <w:b/>
          <w:bCs/>
          <w:lang w:val="pl-PL"/>
        </w:rPr>
        <w:t>(PU: 1, 2)</w:t>
      </w:r>
    </w:p>
    <w:p w14:paraId="0C57BE55" w14:textId="1552EF81" w:rsidR="004D55C6" w:rsidRPr="00864027" w:rsidRDefault="004D55C6" w:rsidP="00864027">
      <w:pPr>
        <w:rPr>
          <w:lang w:val="pl-PL"/>
        </w:rPr>
      </w:pPr>
      <w:r w:rsidRPr="00864027">
        <w:rPr>
          <w:lang w:val="pl-PL"/>
        </w:rPr>
        <w:t>Kacper Zakrzewski 272693</w:t>
      </w:r>
      <w:r>
        <w:rPr>
          <w:lang w:val="pl-PL"/>
        </w:rPr>
        <w:t xml:space="preserve"> </w:t>
      </w:r>
      <w:r w:rsidRPr="003A0ED1">
        <w:rPr>
          <w:b/>
          <w:bCs/>
          <w:lang w:val="pl-PL"/>
        </w:rPr>
        <w:t xml:space="preserve">(PU: </w:t>
      </w:r>
      <w:r>
        <w:rPr>
          <w:b/>
          <w:bCs/>
          <w:lang w:val="pl-PL"/>
        </w:rPr>
        <w:t>3</w:t>
      </w:r>
      <w:r w:rsidRPr="003A0ED1">
        <w:rPr>
          <w:b/>
          <w:bCs/>
          <w:lang w:val="pl-PL"/>
        </w:rPr>
        <w:t xml:space="preserve">, </w:t>
      </w:r>
      <w:r>
        <w:rPr>
          <w:b/>
          <w:bCs/>
          <w:lang w:val="pl-PL"/>
        </w:rPr>
        <w:t>4</w:t>
      </w:r>
      <w:r w:rsidRPr="003A0ED1">
        <w:rPr>
          <w:b/>
          <w:bCs/>
          <w:lang w:val="pl-PL"/>
        </w:rPr>
        <w:t>)</w:t>
      </w:r>
    </w:p>
    <w:p w14:paraId="62F21D22" w14:textId="3A188CD0" w:rsidR="00864027" w:rsidRPr="00864027" w:rsidRDefault="00864027" w:rsidP="00864027">
      <w:pPr>
        <w:rPr>
          <w:lang w:val="pl-PL"/>
        </w:rPr>
      </w:pPr>
      <w:r w:rsidRPr="00864027">
        <w:rPr>
          <w:lang w:val="pl-PL"/>
        </w:rPr>
        <w:t>Bartosz Dusza 272704</w:t>
      </w:r>
      <w:r w:rsidR="003A0ED1">
        <w:rPr>
          <w:lang w:val="pl-PL"/>
        </w:rPr>
        <w:t xml:space="preserve"> </w:t>
      </w:r>
      <w:r w:rsidR="003A0ED1" w:rsidRPr="003A0ED1">
        <w:rPr>
          <w:b/>
          <w:bCs/>
          <w:lang w:val="pl-PL"/>
        </w:rPr>
        <w:t xml:space="preserve">(PU: </w:t>
      </w:r>
      <w:r w:rsidR="004D55C6">
        <w:rPr>
          <w:b/>
          <w:bCs/>
          <w:lang w:val="pl-PL"/>
        </w:rPr>
        <w:t>5</w:t>
      </w:r>
      <w:r w:rsidR="003A0ED1" w:rsidRPr="003A0ED1">
        <w:rPr>
          <w:b/>
          <w:bCs/>
          <w:lang w:val="pl-PL"/>
        </w:rPr>
        <w:t xml:space="preserve">, </w:t>
      </w:r>
      <w:r w:rsidR="004D55C6">
        <w:rPr>
          <w:b/>
          <w:bCs/>
          <w:lang w:val="pl-PL"/>
        </w:rPr>
        <w:t>6</w:t>
      </w:r>
      <w:r w:rsidR="003A0ED1" w:rsidRPr="003A0ED1">
        <w:rPr>
          <w:b/>
          <w:bCs/>
          <w:lang w:val="pl-PL"/>
        </w:rPr>
        <w:t>)</w:t>
      </w:r>
    </w:p>
    <w:p w14:paraId="661F68DF" w14:textId="77777777" w:rsidR="0082653F" w:rsidRPr="00870059" w:rsidRDefault="0082653F" w:rsidP="0082653F">
      <w:pPr>
        <w:rPr>
          <w:lang w:val="pl-PL"/>
        </w:rPr>
      </w:pPr>
    </w:p>
    <w:p w14:paraId="5E0721D4" w14:textId="77777777" w:rsidR="00685AA7" w:rsidRPr="00870059" w:rsidRDefault="0082653F">
      <w:pPr>
        <w:pStyle w:val="Tytu"/>
        <w:rPr>
          <w:lang w:val="pl-PL"/>
        </w:rPr>
      </w:pPr>
      <w:r w:rsidRPr="00870059">
        <w:rPr>
          <w:lang w:val="pl-PL"/>
        </w:rPr>
        <w:br w:type="page"/>
      </w:r>
    </w:p>
    <w:p w14:paraId="799FAA00" w14:textId="77777777" w:rsidR="00AA5F6A" w:rsidRDefault="00AA5F6A">
      <w:pPr>
        <w:pStyle w:val="Tytu"/>
        <w:rPr>
          <w:lang w:val="pl-PL"/>
        </w:rPr>
      </w:pPr>
    </w:p>
    <w:p w14:paraId="55E2B2D6" w14:textId="77777777" w:rsidR="00A0491A" w:rsidRPr="00A0491A" w:rsidRDefault="00A0491A" w:rsidP="00A0491A">
      <w:pPr>
        <w:rPr>
          <w:lang w:val="pl-PL"/>
        </w:rPr>
      </w:pPr>
    </w:p>
    <w:p w14:paraId="52A9B4A8" w14:textId="154B0230" w:rsidR="00685AA7" w:rsidRPr="00F5277C" w:rsidRDefault="00870059">
      <w:pPr>
        <w:pStyle w:val="Tytu"/>
        <w:rPr>
          <w:lang w:val="pl-PL"/>
        </w:rPr>
      </w:pPr>
      <w:r w:rsidRPr="00F5277C">
        <w:rPr>
          <w:lang w:val="pl-PL"/>
        </w:rPr>
        <w:t>Specyfikacja wymagań</w:t>
      </w:r>
    </w:p>
    <w:p w14:paraId="74185188" w14:textId="77777777" w:rsidR="00AA5F6A" w:rsidRPr="00AA5F6A" w:rsidRDefault="00AA5F6A" w:rsidP="00AA5F6A">
      <w:pPr>
        <w:pStyle w:val="Tekstpodstawowy"/>
        <w:rPr>
          <w:lang w:val="pl-PL"/>
        </w:rPr>
      </w:pPr>
    </w:p>
    <w:p w14:paraId="18EC41C7" w14:textId="17ED8223" w:rsidR="00E47A04" w:rsidRPr="00AA5F6A" w:rsidRDefault="001D737C" w:rsidP="00E47A04">
      <w:pPr>
        <w:pStyle w:val="Nagwek1"/>
        <w:rPr>
          <w:lang w:val="pl-PL"/>
        </w:rPr>
      </w:pPr>
      <w:r>
        <w:rPr>
          <w:lang w:val="pl-PL"/>
        </w:rPr>
        <w:t>Rejestracja i logowanie użytkownika</w:t>
      </w:r>
    </w:p>
    <w:p w14:paraId="61D5CE02" w14:textId="1A5AC71F" w:rsidR="0003791A" w:rsidRDefault="00485BCD" w:rsidP="0003791A">
      <w:pPr>
        <w:pStyle w:val="Nagwek2"/>
      </w:pPr>
      <w:proofErr w:type="spellStart"/>
      <w:r w:rsidRPr="00485BCD">
        <w:t>Rejestracja</w:t>
      </w:r>
      <w:proofErr w:type="spellEnd"/>
      <w:r w:rsidRPr="00485BCD">
        <w:t xml:space="preserve"> </w:t>
      </w:r>
      <w:proofErr w:type="spellStart"/>
      <w:r w:rsidRPr="00485BCD">
        <w:t>użytkownika</w:t>
      </w:r>
      <w:proofErr w:type="spellEnd"/>
    </w:p>
    <w:p w14:paraId="619684EE" w14:textId="52631697" w:rsidR="00956829" w:rsidRDefault="00956829" w:rsidP="00956829">
      <w:r w:rsidRPr="001B02DF">
        <w:rPr>
          <w:b/>
          <w:bCs/>
        </w:rPr>
        <w:t>Jako</w:t>
      </w:r>
      <w:r>
        <w:t xml:space="preserve"> </w:t>
      </w:r>
      <w:proofErr w:type="spellStart"/>
      <w:r>
        <w:t>nowy</w:t>
      </w:r>
      <w:proofErr w:type="spellEnd"/>
      <w:r>
        <w:t xml:space="preserve"> </w:t>
      </w:r>
      <w:proofErr w:type="spellStart"/>
      <w:r>
        <w:t>użytkownik</w:t>
      </w:r>
      <w:proofErr w:type="spellEnd"/>
    </w:p>
    <w:p w14:paraId="7CCF2F38" w14:textId="094AE841" w:rsidR="00956829" w:rsidRDefault="00956829" w:rsidP="00956829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987677">
        <w:rPr>
          <w:lang w:val="pl-PL"/>
        </w:rPr>
        <w:t xml:space="preserve"> </w:t>
      </w:r>
      <w:r w:rsidR="00A63E36" w:rsidRPr="00987677">
        <w:rPr>
          <w:lang w:val="pl-PL"/>
        </w:rPr>
        <w:t xml:space="preserve">móc stworzyć </w:t>
      </w:r>
      <w:r w:rsidR="00987677" w:rsidRPr="00987677">
        <w:rPr>
          <w:lang w:val="pl-PL"/>
        </w:rPr>
        <w:t>konto w</w:t>
      </w:r>
      <w:r w:rsidR="00987677">
        <w:rPr>
          <w:lang w:val="pl-PL"/>
        </w:rPr>
        <w:t xml:space="preserve"> aplikacji</w:t>
      </w:r>
    </w:p>
    <w:p w14:paraId="76DC271F" w14:textId="1F1DDFAC" w:rsidR="00987677" w:rsidRDefault="00987677" w:rsidP="00956829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>
        <w:rPr>
          <w:lang w:val="pl-PL"/>
        </w:rPr>
        <w:t xml:space="preserve"> móc </w:t>
      </w:r>
      <w:proofErr w:type="spellStart"/>
      <w:r>
        <w:rPr>
          <w:lang w:val="pl-PL"/>
        </w:rPr>
        <w:t>zamiawiać</w:t>
      </w:r>
      <w:proofErr w:type="spellEnd"/>
      <w:r>
        <w:rPr>
          <w:lang w:val="pl-PL"/>
        </w:rPr>
        <w:t xml:space="preserve"> przejazdy autonomicznymi pojazdami</w:t>
      </w:r>
    </w:p>
    <w:p w14:paraId="0BE81327" w14:textId="552BC340" w:rsidR="00987677" w:rsidRDefault="00987677" w:rsidP="00956829">
      <w:pPr>
        <w:rPr>
          <w:lang w:val="pl-PL"/>
        </w:rPr>
      </w:pPr>
      <w:r w:rsidRPr="001B02DF">
        <w:rPr>
          <w:b/>
          <w:bCs/>
          <w:lang w:val="pl-PL"/>
        </w:rPr>
        <w:t>Kryteria</w:t>
      </w:r>
      <w:r>
        <w:rPr>
          <w:lang w:val="pl-PL"/>
        </w:rPr>
        <w:t xml:space="preserve"> </w:t>
      </w:r>
      <w:r w:rsidRPr="001B02DF">
        <w:rPr>
          <w:b/>
          <w:bCs/>
          <w:lang w:val="pl-PL"/>
        </w:rPr>
        <w:t>akceptacji</w:t>
      </w:r>
      <w:r>
        <w:rPr>
          <w:lang w:val="pl-PL"/>
        </w:rPr>
        <w:t>:</w:t>
      </w:r>
    </w:p>
    <w:p w14:paraId="7244EC8B" w14:textId="64BCE38E" w:rsidR="00987677" w:rsidRDefault="00987677" w:rsidP="00EC0E8E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Użytkownik musi podać </w:t>
      </w:r>
      <w:r w:rsidR="00397A7B">
        <w:rPr>
          <w:lang w:val="pl-PL"/>
        </w:rPr>
        <w:t xml:space="preserve">imię, nazwisko, </w:t>
      </w:r>
      <w:r>
        <w:rPr>
          <w:lang w:val="pl-PL"/>
        </w:rPr>
        <w:t>email</w:t>
      </w:r>
      <w:r w:rsidR="00973655">
        <w:rPr>
          <w:lang w:val="pl-PL"/>
        </w:rPr>
        <w:t xml:space="preserve">, </w:t>
      </w:r>
      <w:r>
        <w:rPr>
          <w:lang w:val="pl-PL"/>
        </w:rPr>
        <w:t>numer telefonu oraz hasło</w:t>
      </w:r>
    </w:p>
    <w:p w14:paraId="5B96330A" w14:textId="3E57EE36" w:rsidR="00AD543F" w:rsidRDefault="00AE50D1" w:rsidP="00EC0E8E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Wprowadzone dane muszą być poprawne</w:t>
      </w:r>
    </w:p>
    <w:p w14:paraId="2DA84E1D" w14:textId="303A6F9D" w:rsidR="000622EE" w:rsidRDefault="000622EE" w:rsidP="00EC0E8E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Hasło musi spełniać wymogi bezpieczeństwa</w:t>
      </w:r>
    </w:p>
    <w:p w14:paraId="0F484042" w14:textId="5B141E17" w:rsidR="0003791A" w:rsidRPr="00E47A04" w:rsidRDefault="00AE50D1" w:rsidP="00EC0E8E">
      <w:pPr>
        <w:pStyle w:val="Akapitzlist"/>
        <w:numPr>
          <w:ilvl w:val="0"/>
          <w:numId w:val="3"/>
        </w:numPr>
        <w:rPr>
          <w:lang w:val="pl-PL"/>
        </w:rPr>
      </w:pPr>
      <w:r>
        <w:rPr>
          <w:lang w:val="pl-PL"/>
        </w:rPr>
        <w:t>Konto zostaje utworzone po potwierdzeniu wysłanego automatycznie emaila</w:t>
      </w:r>
      <w:r w:rsidR="00EA5A06">
        <w:rPr>
          <w:lang w:val="pl-PL"/>
        </w:rPr>
        <w:t xml:space="preserve"> lub wiadomości sms</w:t>
      </w:r>
    </w:p>
    <w:p w14:paraId="282DF07A" w14:textId="518D3EA3" w:rsidR="00AE50D1" w:rsidRDefault="00AE50D1" w:rsidP="00AE50D1">
      <w:pPr>
        <w:pStyle w:val="Nagwek2"/>
      </w:pPr>
      <w:proofErr w:type="spellStart"/>
      <w:r>
        <w:t>L</w:t>
      </w:r>
      <w:r w:rsidR="00E47A04">
        <w:t>o</w:t>
      </w:r>
      <w:r>
        <w:t>gowanie</w:t>
      </w:r>
      <w:proofErr w:type="spellEnd"/>
      <w:r w:rsidRPr="00485BCD">
        <w:t xml:space="preserve"> </w:t>
      </w:r>
      <w:proofErr w:type="spellStart"/>
      <w:r w:rsidRPr="00485BCD">
        <w:t>użytkownika</w:t>
      </w:r>
      <w:proofErr w:type="spellEnd"/>
    </w:p>
    <w:p w14:paraId="4E097A10" w14:textId="7D12E8DF" w:rsidR="00E7750A" w:rsidRDefault="00E7750A" w:rsidP="00E7750A">
      <w:r w:rsidRPr="001B02DF">
        <w:rPr>
          <w:b/>
          <w:bCs/>
        </w:rPr>
        <w:t>Jako</w:t>
      </w:r>
      <w:r>
        <w:t xml:space="preserve"> </w:t>
      </w:r>
      <w:proofErr w:type="spellStart"/>
      <w:r>
        <w:t>zarejestrowany</w:t>
      </w:r>
      <w:proofErr w:type="spellEnd"/>
      <w:r>
        <w:t xml:space="preserve"> </w:t>
      </w:r>
      <w:proofErr w:type="spellStart"/>
      <w:r>
        <w:t>użytkownik</w:t>
      </w:r>
      <w:proofErr w:type="spellEnd"/>
    </w:p>
    <w:p w14:paraId="1C5C401D" w14:textId="18CA1E69" w:rsidR="00E7750A" w:rsidRDefault="00E7750A" w:rsidP="00E7750A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E7750A">
        <w:rPr>
          <w:lang w:val="pl-PL"/>
        </w:rPr>
        <w:t xml:space="preserve"> móc zalogować się d</w:t>
      </w:r>
      <w:r>
        <w:rPr>
          <w:lang w:val="pl-PL"/>
        </w:rPr>
        <w:t>o aplikacji</w:t>
      </w:r>
    </w:p>
    <w:p w14:paraId="4262318A" w14:textId="4C091E02" w:rsidR="00E7750A" w:rsidRDefault="00E7750A" w:rsidP="00E7750A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>
        <w:rPr>
          <w:lang w:val="pl-PL"/>
        </w:rPr>
        <w:t xml:space="preserve"> uzyskać dostęp do usług transportowych</w:t>
      </w:r>
    </w:p>
    <w:p w14:paraId="35B8FE60" w14:textId="6F225199" w:rsidR="00E7750A" w:rsidRDefault="00E7750A" w:rsidP="00E7750A">
      <w:pPr>
        <w:rPr>
          <w:lang w:val="pl-PL"/>
        </w:rPr>
      </w:pPr>
      <w:r w:rsidRPr="001B02DF">
        <w:rPr>
          <w:b/>
          <w:bCs/>
          <w:lang w:val="pl-PL"/>
        </w:rPr>
        <w:t>Kryteria</w:t>
      </w:r>
      <w:r>
        <w:rPr>
          <w:lang w:val="pl-PL"/>
        </w:rPr>
        <w:t xml:space="preserve"> </w:t>
      </w:r>
      <w:r w:rsidRPr="001B02DF">
        <w:rPr>
          <w:b/>
          <w:bCs/>
          <w:lang w:val="pl-PL"/>
        </w:rPr>
        <w:t>akceptacji</w:t>
      </w:r>
      <w:r>
        <w:rPr>
          <w:lang w:val="pl-PL"/>
        </w:rPr>
        <w:t>:</w:t>
      </w:r>
    </w:p>
    <w:p w14:paraId="4E78D891" w14:textId="1AC8A424" w:rsidR="00E7750A" w:rsidRDefault="00E7750A" w:rsidP="00EC0E8E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System weryfikuje poprawność danych logowania</w:t>
      </w:r>
      <w:r w:rsidR="00AC64DC">
        <w:rPr>
          <w:lang w:val="pl-PL"/>
        </w:rPr>
        <w:t xml:space="preserve"> (email/numer telefonu oraz hasło)</w:t>
      </w:r>
    </w:p>
    <w:p w14:paraId="75BFB36C" w14:textId="35EBB4F5" w:rsidR="00780BAB" w:rsidRPr="00E47A04" w:rsidRDefault="009174BB" w:rsidP="00EC0E8E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Po poprawnym logowaniu użytkownik jest przekierowany na główny ekran aplikacji</w:t>
      </w:r>
    </w:p>
    <w:p w14:paraId="0C3784BA" w14:textId="28BBCBD7" w:rsidR="00780BAB" w:rsidRDefault="00780BAB" w:rsidP="00780BAB">
      <w:pPr>
        <w:pStyle w:val="Nagwek2"/>
      </w:pPr>
      <w:r>
        <w:t xml:space="preserve">Resetowanie </w:t>
      </w:r>
      <w:proofErr w:type="spellStart"/>
      <w:r>
        <w:t>hasła</w:t>
      </w:r>
      <w:proofErr w:type="spellEnd"/>
    </w:p>
    <w:p w14:paraId="48EB9788" w14:textId="129374C8" w:rsidR="00780BAB" w:rsidRDefault="00780BAB" w:rsidP="00780BAB">
      <w:r w:rsidRPr="001B02DF">
        <w:rPr>
          <w:b/>
          <w:bCs/>
        </w:rPr>
        <w:t>Jako</w:t>
      </w:r>
      <w:r w:rsidR="00DA0561">
        <w:t xml:space="preserve"> </w:t>
      </w:r>
      <w:proofErr w:type="spellStart"/>
      <w:r>
        <w:t>użytkownik</w:t>
      </w:r>
      <w:proofErr w:type="spellEnd"/>
    </w:p>
    <w:p w14:paraId="11210C95" w14:textId="53DBD07A" w:rsidR="00780BAB" w:rsidRDefault="00780BAB" w:rsidP="00780BAB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E7750A">
        <w:rPr>
          <w:lang w:val="pl-PL"/>
        </w:rPr>
        <w:t xml:space="preserve"> </w:t>
      </w:r>
      <w:r w:rsidR="00DA0561">
        <w:rPr>
          <w:lang w:val="pl-PL"/>
        </w:rPr>
        <w:t>móc zresetować swoje hasło</w:t>
      </w:r>
    </w:p>
    <w:p w14:paraId="3BEC713E" w14:textId="1E0B8856" w:rsidR="00780BAB" w:rsidRDefault="00780BAB" w:rsidP="00780BAB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>
        <w:rPr>
          <w:lang w:val="pl-PL"/>
        </w:rPr>
        <w:t xml:space="preserve"> </w:t>
      </w:r>
      <w:r w:rsidR="00DA0561">
        <w:rPr>
          <w:lang w:val="pl-PL"/>
        </w:rPr>
        <w:t>odzyskać</w:t>
      </w:r>
      <w:r w:rsidR="001B43AD">
        <w:rPr>
          <w:lang w:val="pl-PL"/>
        </w:rPr>
        <w:t xml:space="preserve"> dostęp do swojego konta w przypadku stracenia dostępu do hasła</w:t>
      </w:r>
    </w:p>
    <w:p w14:paraId="78C12B71" w14:textId="77777777" w:rsidR="00780BAB" w:rsidRDefault="00780BAB" w:rsidP="00780BAB">
      <w:pPr>
        <w:rPr>
          <w:lang w:val="pl-PL"/>
        </w:rPr>
      </w:pPr>
      <w:r w:rsidRPr="001B02DF">
        <w:rPr>
          <w:b/>
          <w:bCs/>
          <w:lang w:val="pl-PL"/>
        </w:rPr>
        <w:t>Kryteria</w:t>
      </w:r>
      <w:r>
        <w:rPr>
          <w:lang w:val="pl-PL"/>
        </w:rPr>
        <w:t xml:space="preserve"> </w:t>
      </w:r>
      <w:r w:rsidRPr="001B02DF">
        <w:rPr>
          <w:b/>
          <w:bCs/>
          <w:lang w:val="pl-PL"/>
        </w:rPr>
        <w:t>akceptacji</w:t>
      </w:r>
      <w:r>
        <w:rPr>
          <w:lang w:val="pl-PL"/>
        </w:rPr>
        <w:t>:</w:t>
      </w:r>
    </w:p>
    <w:p w14:paraId="25AC78AD" w14:textId="1BEEF05F" w:rsidR="00780BAB" w:rsidRDefault="001B43AD" w:rsidP="00EC0E8E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Użytkownik dostaje email</w:t>
      </w:r>
      <w:r w:rsidR="000622EE">
        <w:rPr>
          <w:lang w:val="pl-PL"/>
        </w:rPr>
        <w:t xml:space="preserve"> lub wiadomość sms</w:t>
      </w:r>
      <w:r>
        <w:rPr>
          <w:lang w:val="pl-PL"/>
        </w:rPr>
        <w:t xml:space="preserve"> z linkiem do zmiany hasła</w:t>
      </w:r>
    </w:p>
    <w:p w14:paraId="198084A3" w14:textId="41102BE3" w:rsidR="00870059" w:rsidRDefault="000622EE" w:rsidP="00EC0E8E">
      <w:pPr>
        <w:pStyle w:val="Akapitzlist"/>
        <w:numPr>
          <w:ilvl w:val="0"/>
          <w:numId w:val="4"/>
        </w:numPr>
        <w:rPr>
          <w:lang w:val="pl-PL"/>
        </w:rPr>
      </w:pPr>
      <w:r>
        <w:rPr>
          <w:lang w:val="pl-PL"/>
        </w:rPr>
        <w:t>Nowe hasło musi spełniać wymogi bezpieczeństwa</w:t>
      </w:r>
    </w:p>
    <w:p w14:paraId="71C60DA7" w14:textId="77777777" w:rsidR="00AA5F6A" w:rsidRPr="00E47A04" w:rsidRDefault="00AA5F6A" w:rsidP="00AA5F6A">
      <w:pPr>
        <w:pStyle w:val="Akapitzlist"/>
        <w:rPr>
          <w:lang w:val="pl-PL"/>
        </w:rPr>
      </w:pPr>
    </w:p>
    <w:p w14:paraId="0AB7A8AF" w14:textId="5DF56724" w:rsidR="00E47A04" w:rsidRPr="00AA5F6A" w:rsidRDefault="00716915" w:rsidP="00E47A04">
      <w:pPr>
        <w:pStyle w:val="Nagwek1"/>
        <w:rPr>
          <w:lang w:val="pl-PL"/>
        </w:rPr>
      </w:pPr>
      <w:r>
        <w:rPr>
          <w:lang w:val="pl-PL"/>
        </w:rPr>
        <w:t>Zamawianie i realizacja przejazdu</w:t>
      </w:r>
    </w:p>
    <w:p w14:paraId="6B7D7EE8" w14:textId="0D81E5FE" w:rsidR="00EA5A06" w:rsidRDefault="00EA5A06" w:rsidP="00EA5A06">
      <w:pPr>
        <w:pStyle w:val="Nagwek2"/>
      </w:pPr>
      <w:proofErr w:type="spellStart"/>
      <w:r>
        <w:t>Wybór</w:t>
      </w:r>
      <w:proofErr w:type="spellEnd"/>
      <w:r>
        <w:t xml:space="preserve"> </w:t>
      </w:r>
      <w:proofErr w:type="spellStart"/>
      <w:r>
        <w:t>miejsca</w:t>
      </w:r>
      <w:proofErr w:type="spellEnd"/>
      <w:r>
        <w:t xml:space="preserve"> </w:t>
      </w:r>
      <w:proofErr w:type="spellStart"/>
      <w:r>
        <w:t>docelowego</w:t>
      </w:r>
      <w:proofErr w:type="spellEnd"/>
      <w:r w:rsidR="00CA514C">
        <w:t xml:space="preserve"> </w:t>
      </w:r>
      <w:proofErr w:type="spellStart"/>
      <w:r w:rsidR="00CA514C">
        <w:t>przejazdu</w:t>
      </w:r>
      <w:proofErr w:type="spellEnd"/>
    </w:p>
    <w:p w14:paraId="131E034D" w14:textId="77777777" w:rsidR="00B71A68" w:rsidRPr="00B71A68" w:rsidRDefault="00B71A68" w:rsidP="00B71A68">
      <w:pPr>
        <w:rPr>
          <w:lang w:val="pl-PL"/>
        </w:rPr>
      </w:pPr>
      <w:r w:rsidRPr="001B02DF">
        <w:rPr>
          <w:b/>
          <w:bCs/>
          <w:lang w:val="pl-PL"/>
        </w:rPr>
        <w:t>Jako</w:t>
      </w:r>
      <w:r w:rsidRPr="00B71A68">
        <w:rPr>
          <w:lang w:val="pl-PL"/>
        </w:rPr>
        <w:t xml:space="preserve"> użytkownik</w:t>
      </w:r>
    </w:p>
    <w:p w14:paraId="017155BA" w14:textId="2075053A" w:rsidR="00B71A68" w:rsidRPr="00B71A68" w:rsidRDefault="00B71A68" w:rsidP="00B71A68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B71A68">
        <w:rPr>
          <w:lang w:val="pl-PL"/>
        </w:rPr>
        <w:t xml:space="preserve"> wybrać miejsce docelowe</w:t>
      </w:r>
      <w:r w:rsidR="00417050">
        <w:rPr>
          <w:lang w:val="pl-PL"/>
        </w:rPr>
        <w:t xml:space="preserve"> podróży</w:t>
      </w:r>
    </w:p>
    <w:p w14:paraId="73F26F3F" w14:textId="44564C7A" w:rsidR="00B71A68" w:rsidRPr="00B71A68" w:rsidRDefault="00B71A68" w:rsidP="00B71A68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 w:rsidRPr="00B71A68">
        <w:rPr>
          <w:lang w:val="pl-PL"/>
        </w:rPr>
        <w:t xml:space="preserve"> zamówić przejazd autonomicznym pojazdem</w:t>
      </w:r>
    </w:p>
    <w:p w14:paraId="1E3818D6" w14:textId="5B8B13B8" w:rsidR="00B71A68" w:rsidRPr="00B71A68" w:rsidRDefault="00B71A68" w:rsidP="00B71A68">
      <w:pPr>
        <w:rPr>
          <w:lang w:val="pl-PL"/>
        </w:rPr>
      </w:pPr>
      <w:r w:rsidRPr="001B02DF">
        <w:rPr>
          <w:b/>
          <w:bCs/>
          <w:lang w:val="pl-PL"/>
        </w:rPr>
        <w:t>Kryteria</w:t>
      </w:r>
      <w:r w:rsidRPr="00B71A68">
        <w:rPr>
          <w:lang w:val="pl-PL"/>
        </w:rPr>
        <w:t xml:space="preserve"> </w:t>
      </w:r>
      <w:r w:rsidRPr="001B02DF">
        <w:rPr>
          <w:b/>
          <w:bCs/>
          <w:lang w:val="pl-PL"/>
        </w:rPr>
        <w:t>akceptacji</w:t>
      </w:r>
      <w:r w:rsidRPr="00B71A68">
        <w:rPr>
          <w:lang w:val="pl-PL"/>
        </w:rPr>
        <w:t>:</w:t>
      </w:r>
    </w:p>
    <w:p w14:paraId="691D7EF0" w14:textId="77777777" w:rsidR="00B71A68" w:rsidRPr="00B71A68" w:rsidRDefault="00B71A68" w:rsidP="00EC0E8E">
      <w:pPr>
        <w:pStyle w:val="Akapitzlist"/>
        <w:numPr>
          <w:ilvl w:val="0"/>
          <w:numId w:val="5"/>
        </w:numPr>
        <w:rPr>
          <w:lang w:val="pl-PL"/>
        </w:rPr>
      </w:pPr>
      <w:r w:rsidRPr="00B71A68">
        <w:rPr>
          <w:lang w:val="pl-PL"/>
        </w:rPr>
        <w:t>Użytkownik wybiera miejsce z mapy lub wpisuje adres ręcznie.</w:t>
      </w:r>
    </w:p>
    <w:p w14:paraId="568EDA27" w14:textId="4134C721" w:rsidR="00EA5A06" w:rsidRPr="00B71A68" w:rsidRDefault="00E030FC" w:rsidP="00EC0E8E">
      <w:pPr>
        <w:pStyle w:val="Akapitzlist"/>
        <w:numPr>
          <w:ilvl w:val="0"/>
          <w:numId w:val="5"/>
        </w:numPr>
        <w:rPr>
          <w:lang w:val="pl-PL"/>
        </w:rPr>
      </w:pPr>
      <w:r>
        <w:rPr>
          <w:lang w:val="pl-PL"/>
        </w:rPr>
        <w:t>Przynajmniej jeden dostępny pojazd we flocie</w:t>
      </w:r>
    </w:p>
    <w:p w14:paraId="1D9D6730" w14:textId="0868A17E" w:rsidR="00EA5A06" w:rsidRDefault="00EA5A06" w:rsidP="00EA5A06">
      <w:pPr>
        <w:pStyle w:val="Nagwek2"/>
      </w:pPr>
      <w:proofErr w:type="spellStart"/>
      <w:r>
        <w:t>Śledzenie</w:t>
      </w:r>
      <w:proofErr w:type="spellEnd"/>
      <w:r>
        <w:t xml:space="preserve"> </w:t>
      </w:r>
      <w:proofErr w:type="spellStart"/>
      <w:r>
        <w:t>pojazdu</w:t>
      </w:r>
      <w:proofErr w:type="spellEnd"/>
    </w:p>
    <w:p w14:paraId="26461C60" w14:textId="77777777" w:rsidR="00E47A04" w:rsidRPr="00E47A04" w:rsidRDefault="00E47A04" w:rsidP="00E47A04">
      <w:pPr>
        <w:rPr>
          <w:lang w:val="pl-PL"/>
        </w:rPr>
      </w:pPr>
      <w:r w:rsidRPr="00E47A04">
        <w:rPr>
          <w:b/>
          <w:bCs/>
          <w:lang w:val="pl-PL"/>
        </w:rPr>
        <w:t>Jako</w:t>
      </w:r>
      <w:r w:rsidRPr="00E47A04">
        <w:rPr>
          <w:lang w:val="pl-PL"/>
        </w:rPr>
        <w:t xml:space="preserve"> użytkownik</w:t>
      </w:r>
    </w:p>
    <w:p w14:paraId="6ABB66EA" w14:textId="77777777" w:rsidR="00E47A04" w:rsidRPr="00E47A04" w:rsidRDefault="00E47A04" w:rsidP="00E47A04">
      <w:pPr>
        <w:rPr>
          <w:lang w:val="pl-PL"/>
        </w:rPr>
      </w:pPr>
      <w:r w:rsidRPr="00E47A04">
        <w:rPr>
          <w:b/>
          <w:bCs/>
          <w:lang w:val="pl-PL"/>
        </w:rPr>
        <w:t>Chcę</w:t>
      </w:r>
      <w:r w:rsidRPr="00E47A04">
        <w:rPr>
          <w:lang w:val="pl-PL"/>
        </w:rPr>
        <w:t xml:space="preserve"> móc śledzić zamówiony pojazd na mapie</w:t>
      </w:r>
    </w:p>
    <w:p w14:paraId="32680942" w14:textId="77777777" w:rsidR="00E47A04" w:rsidRPr="00E47A04" w:rsidRDefault="00E47A04" w:rsidP="00E47A04">
      <w:pPr>
        <w:rPr>
          <w:lang w:val="pl-PL"/>
        </w:rPr>
      </w:pPr>
      <w:r w:rsidRPr="00E47A04">
        <w:rPr>
          <w:b/>
          <w:bCs/>
          <w:lang w:val="pl-PL"/>
        </w:rPr>
        <w:t>Aby</w:t>
      </w:r>
      <w:r w:rsidRPr="00E47A04">
        <w:rPr>
          <w:lang w:val="pl-PL"/>
        </w:rPr>
        <w:t xml:space="preserve"> wiedzieć, kiedy pojazd przyjedzie na miejsce.</w:t>
      </w:r>
    </w:p>
    <w:p w14:paraId="6952BA4E" w14:textId="40575AAE" w:rsidR="00E47A04" w:rsidRPr="00E47A04" w:rsidRDefault="00E47A04" w:rsidP="00E47A04">
      <w:pPr>
        <w:rPr>
          <w:b/>
          <w:bCs/>
          <w:lang w:val="pl-PL"/>
        </w:rPr>
      </w:pPr>
      <w:r w:rsidRPr="00E47A04">
        <w:rPr>
          <w:b/>
          <w:bCs/>
          <w:lang w:val="pl-PL"/>
        </w:rPr>
        <w:t>Kryteria akceptacji:</w:t>
      </w:r>
    </w:p>
    <w:p w14:paraId="25C23C3F" w14:textId="77777777" w:rsidR="00E47A04" w:rsidRPr="00E47A04" w:rsidRDefault="00E47A04" w:rsidP="00EC0E8E">
      <w:pPr>
        <w:pStyle w:val="Akapitzlist"/>
        <w:numPr>
          <w:ilvl w:val="0"/>
          <w:numId w:val="6"/>
        </w:numPr>
        <w:rPr>
          <w:lang w:val="pl-PL"/>
        </w:rPr>
      </w:pPr>
      <w:r w:rsidRPr="00E47A04">
        <w:rPr>
          <w:lang w:val="pl-PL"/>
        </w:rPr>
        <w:t>Lokalizacja pojazdu jest aktualizowana w czasie rzeczywistym.</w:t>
      </w:r>
    </w:p>
    <w:p w14:paraId="5C24622D" w14:textId="278E04AB" w:rsidR="00E47A04" w:rsidRPr="00E47A04" w:rsidRDefault="00E47A04" w:rsidP="00EC0E8E">
      <w:pPr>
        <w:pStyle w:val="Akapitzlist"/>
        <w:numPr>
          <w:ilvl w:val="0"/>
          <w:numId w:val="6"/>
        </w:numPr>
        <w:rPr>
          <w:lang w:val="pl-PL"/>
        </w:rPr>
      </w:pPr>
      <w:r w:rsidRPr="00E47A04">
        <w:rPr>
          <w:lang w:val="pl-PL"/>
        </w:rPr>
        <w:t>Szacowany czas przyjazdu jest wyświetlany na ekranie.</w:t>
      </w:r>
    </w:p>
    <w:p w14:paraId="3496F0B7" w14:textId="77777777" w:rsidR="00EA5A06" w:rsidRDefault="00EA5A06" w:rsidP="00EA5A06">
      <w:pPr>
        <w:rPr>
          <w:lang w:val="pl-PL"/>
        </w:rPr>
      </w:pPr>
    </w:p>
    <w:p w14:paraId="10D2F51C" w14:textId="6379F42D" w:rsidR="00EA5A06" w:rsidRPr="00B71A68" w:rsidRDefault="00EA5A06" w:rsidP="00EA5A06">
      <w:pPr>
        <w:pStyle w:val="Nagwek2"/>
        <w:rPr>
          <w:lang w:val="pl-PL"/>
        </w:rPr>
      </w:pPr>
      <w:r w:rsidRPr="00B71A68">
        <w:rPr>
          <w:lang w:val="pl-PL"/>
        </w:rPr>
        <w:lastRenderedPageBreak/>
        <w:t xml:space="preserve">Zarządzanie pojazdem w trakcie </w:t>
      </w:r>
      <w:r w:rsidR="00B71A68" w:rsidRPr="00B71A68">
        <w:rPr>
          <w:lang w:val="pl-PL"/>
        </w:rPr>
        <w:t>p</w:t>
      </w:r>
      <w:r w:rsidR="00B71A68">
        <w:rPr>
          <w:lang w:val="pl-PL"/>
        </w:rPr>
        <w:t>odróży</w:t>
      </w:r>
    </w:p>
    <w:p w14:paraId="4E17EB16" w14:textId="77777777" w:rsidR="007629F4" w:rsidRPr="007629F4" w:rsidRDefault="007629F4" w:rsidP="007629F4">
      <w:pPr>
        <w:rPr>
          <w:lang w:val="pl-PL"/>
        </w:rPr>
      </w:pPr>
      <w:r w:rsidRPr="007629F4">
        <w:rPr>
          <w:b/>
          <w:bCs/>
          <w:lang w:val="pl-PL"/>
        </w:rPr>
        <w:t>Jako</w:t>
      </w:r>
      <w:r w:rsidRPr="007629F4">
        <w:rPr>
          <w:lang w:val="pl-PL"/>
        </w:rPr>
        <w:t xml:space="preserve"> użytkownik</w:t>
      </w:r>
    </w:p>
    <w:p w14:paraId="06A2952B" w14:textId="77777777" w:rsidR="007629F4" w:rsidRPr="007629F4" w:rsidRDefault="007629F4" w:rsidP="007629F4">
      <w:pPr>
        <w:rPr>
          <w:lang w:val="pl-PL"/>
        </w:rPr>
      </w:pPr>
      <w:r w:rsidRPr="007629F4">
        <w:rPr>
          <w:b/>
          <w:bCs/>
          <w:lang w:val="pl-PL"/>
        </w:rPr>
        <w:t>Chcę</w:t>
      </w:r>
      <w:r w:rsidRPr="007629F4">
        <w:rPr>
          <w:lang w:val="pl-PL"/>
        </w:rPr>
        <w:t xml:space="preserve"> zarządzać warunkami przejazdu (np. temperaturą w kabinie)</w:t>
      </w:r>
    </w:p>
    <w:p w14:paraId="264154DC" w14:textId="4EADF38C" w:rsidR="007629F4" w:rsidRPr="007629F4" w:rsidRDefault="007629F4" w:rsidP="007629F4">
      <w:pPr>
        <w:rPr>
          <w:lang w:val="pl-PL"/>
        </w:rPr>
      </w:pPr>
      <w:r w:rsidRPr="007629F4">
        <w:rPr>
          <w:b/>
          <w:bCs/>
          <w:lang w:val="pl-PL"/>
        </w:rPr>
        <w:t>Aby</w:t>
      </w:r>
      <w:r w:rsidRPr="007629F4">
        <w:rPr>
          <w:lang w:val="pl-PL"/>
        </w:rPr>
        <w:t xml:space="preserve"> dostosować podróż do </w:t>
      </w:r>
      <w:r w:rsidR="00F264AB">
        <w:rPr>
          <w:lang w:val="pl-PL"/>
        </w:rPr>
        <w:t>swoich</w:t>
      </w:r>
      <w:r w:rsidRPr="007629F4">
        <w:rPr>
          <w:lang w:val="pl-PL"/>
        </w:rPr>
        <w:t xml:space="preserve"> preferencji.</w:t>
      </w:r>
    </w:p>
    <w:p w14:paraId="35AB87F7" w14:textId="25CB8818" w:rsidR="007629F4" w:rsidRPr="007629F4" w:rsidRDefault="007629F4" w:rsidP="007629F4">
      <w:pPr>
        <w:rPr>
          <w:b/>
          <w:bCs/>
          <w:lang w:val="pl-PL"/>
        </w:rPr>
      </w:pPr>
      <w:r w:rsidRPr="007629F4">
        <w:rPr>
          <w:b/>
          <w:bCs/>
          <w:lang w:val="pl-PL"/>
        </w:rPr>
        <w:t>Kryteria akceptacji:</w:t>
      </w:r>
    </w:p>
    <w:p w14:paraId="108BDA09" w14:textId="3729F65F" w:rsidR="007629F4" w:rsidRPr="007629F4" w:rsidRDefault="007629F4" w:rsidP="00EC0E8E">
      <w:pPr>
        <w:pStyle w:val="Akapitzlist"/>
        <w:numPr>
          <w:ilvl w:val="0"/>
          <w:numId w:val="7"/>
        </w:numPr>
        <w:rPr>
          <w:lang w:val="pl-PL"/>
        </w:rPr>
      </w:pPr>
      <w:r w:rsidRPr="007629F4">
        <w:rPr>
          <w:lang w:val="pl-PL"/>
        </w:rPr>
        <w:t>Użytkownik może zmienić ustawienia</w:t>
      </w:r>
      <w:r w:rsidR="00F264AB">
        <w:rPr>
          <w:lang w:val="pl-PL"/>
        </w:rPr>
        <w:t xml:space="preserve"> pojazdu</w:t>
      </w:r>
      <w:r w:rsidRPr="007629F4">
        <w:rPr>
          <w:lang w:val="pl-PL"/>
        </w:rPr>
        <w:t xml:space="preserve"> w aplikacji.</w:t>
      </w:r>
    </w:p>
    <w:p w14:paraId="4E9B68F1" w14:textId="603853CC" w:rsidR="00716915" w:rsidRDefault="007629F4" w:rsidP="00EC0E8E">
      <w:pPr>
        <w:pStyle w:val="Akapitzlist"/>
        <w:numPr>
          <w:ilvl w:val="0"/>
          <w:numId w:val="7"/>
        </w:numPr>
        <w:rPr>
          <w:lang w:val="pl-PL"/>
        </w:rPr>
      </w:pPr>
      <w:r w:rsidRPr="007629F4">
        <w:rPr>
          <w:lang w:val="pl-PL"/>
        </w:rPr>
        <w:t>Pojazd reaguje na zmiany w czasie rzeczywistym.</w:t>
      </w:r>
    </w:p>
    <w:p w14:paraId="51138345" w14:textId="77777777" w:rsidR="00AA5F6A" w:rsidRPr="007629F4" w:rsidRDefault="00AA5F6A" w:rsidP="00AA5F6A">
      <w:pPr>
        <w:pStyle w:val="Akapitzlist"/>
        <w:rPr>
          <w:lang w:val="pl-PL"/>
        </w:rPr>
      </w:pPr>
    </w:p>
    <w:p w14:paraId="3FFB3EAD" w14:textId="769A3C78" w:rsidR="00BD359B" w:rsidRPr="00AA5F6A" w:rsidRDefault="00491E29" w:rsidP="00BD359B">
      <w:pPr>
        <w:pStyle w:val="Nagwek1"/>
        <w:rPr>
          <w:lang w:val="pl-PL"/>
        </w:rPr>
      </w:pPr>
      <w:r>
        <w:rPr>
          <w:lang w:val="pl-PL"/>
        </w:rPr>
        <w:t>Płatność za przejazd</w:t>
      </w:r>
    </w:p>
    <w:p w14:paraId="037982E4" w14:textId="7ED55748" w:rsidR="00D975EC" w:rsidRDefault="00717DAE" w:rsidP="00D975EC">
      <w:pPr>
        <w:pStyle w:val="Nagwek2"/>
        <w:rPr>
          <w:lang w:val="pl-PL"/>
        </w:rPr>
      </w:pPr>
      <w:proofErr w:type="spellStart"/>
      <w:r>
        <w:t>Realizacja</w:t>
      </w:r>
      <w:proofErr w:type="spellEnd"/>
      <w:r>
        <w:t xml:space="preserve"> </w:t>
      </w:r>
      <w:proofErr w:type="spellStart"/>
      <w:r>
        <w:t>płatności</w:t>
      </w:r>
      <w:proofErr w:type="spellEnd"/>
      <w:r w:rsidR="00CE0C91">
        <w:t xml:space="preserve"> </w:t>
      </w:r>
      <w:proofErr w:type="spellStart"/>
      <w:r w:rsidR="00CE0C91">
        <w:t>ręcznej</w:t>
      </w:r>
      <w:proofErr w:type="spellEnd"/>
    </w:p>
    <w:p w14:paraId="7F9B7B09" w14:textId="77777777" w:rsidR="00983D52" w:rsidRPr="00983D52" w:rsidRDefault="00983D52" w:rsidP="00983D52">
      <w:pPr>
        <w:rPr>
          <w:lang w:val="pl-PL"/>
        </w:rPr>
      </w:pPr>
      <w:r w:rsidRPr="001B02DF">
        <w:rPr>
          <w:b/>
          <w:bCs/>
          <w:lang w:val="pl-PL"/>
        </w:rPr>
        <w:t>Jako</w:t>
      </w:r>
      <w:r w:rsidRPr="00983D52">
        <w:rPr>
          <w:lang w:val="pl-PL"/>
        </w:rPr>
        <w:t xml:space="preserve"> użytkownik indywidualny</w:t>
      </w:r>
    </w:p>
    <w:p w14:paraId="0ACC1729" w14:textId="53E03F5B" w:rsidR="00983D52" w:rsidRPr="00983D52" w:rsidRDefault="00983D52" w:rsidP="00983D52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983D52">
        <w:rPr>
          <w:lang w:val="pl-PL"/>
        </w:rPr>
        <w:t xml:space="preserve"> wybrać metodę płatności (np. karta, </w:t>
      </w:r>
      <w:proofErr w:type="spellStart"/>
      <w:r w:rsidR="00576C75">
        <w:rPr>
          <w:lang w:val="pl-PL"/>
        </w:rPr>
        <w:t>paypal</w:t>
      </w:r>
      <w:proofErr w:type="spellEnd"/>
      <w:r w:rsidR="00576C75">
        <w:rPr>
          <w:lang w:val="pl-PL"/>
        </w:rPr>
        <w:t>, blik)</w:t>
      </w:r>
    </w:p>
    <w:p w14:paraId="52A1425B" w14:textId="77777777" w:rsidR="00983D52" w:rsidRPr="00983D52" w:rsidRDefault="00983D52" w:rsidP="00983D52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 w:rsidRPr="00983D52">
        <w:rPr>
          <w:lang w:val="pl-PL"/>
        </w:rPr>
        <w:t xml:space="preserve"> zapłacić za przejazd w sposób, który mi odpowiada.</w:t>
      </w:r>
    </w:p>
    <w:p w14:paraId="0F36BF99" w14:textId="54181D9F" w:rsidR="00983D52" w:rsidRPr="001B02DF" w:rsidRDefault="00983D52" w:rsidP="00983D52">
      <w:pPr>
        <w:rPr>
          <w:b/>
          <w:bCs/>
          <w:lang w:val="pl-PL"/>
        </w:rPr>
      </w:pPr>
      <w:r w:rsidRPr="001B02DF">
        <w:rPr>
          <w:b/>
          <w:bCs/>
          <w:lang w:val="pl-PL"/>
        </w:rPr>
        <w:t>Kryteria akceptacji:</w:t>
      </w:r>
    </w:p>
    <w:p w14:paraId="42611D02" w14:textId="77777777" w:rsidR="00983D52" w:rsidRPr="00983D52" w:rsidRDefault="00983D52" w:rsidP="00EC0E8E">
      <w:pPr>
        <w:pStyle w:val="Akapitzlist"/>
        <w:numPr>
          <w:ilvl w:val="0"/>
          <w:numId w:val="8"/>
        </w:numPr>
        <w:rPr>
          <w:lang w:val="pl-PL"/>
        </w:rPr>
      </w:pPr>
      <w:r w:rsidRPr="00983D52">
        <w:rPr>
          <w:lang w:val="pl-PL"/>
        </w:rPr>
        <w:t>System umożliwia zapisanie preferowanej metody płatności.</w:t>
      </w:r>
    </w:p>
    <w:p w14:paraId="52CFB762" w14:textId="22A2BA0F" w:rsidR="00983D52" w:rsidRPr="00983D52" w:rsidRDefault="00983D52" w:rsidP="00EC0E8E">
      <w:pPr>
        <w:pStyle w:val="Akapitzlist"/>
        <w:numPr>
          <w:ilvl w:val="0"/>
          <w:numId w:val="8"/>
        </w:numPr>
        <w:rPr>
          <w:lang w:val="pl-PL"/>
        </w:rPr>
      </w:pPr>
      <w:r w:rsidRPr="00983D52">
        <w:rPr>
          <w:lang w:val="pl-PL"/>
        </w:rPr>
        <w:t>Użytkownik może zmienić metodę płatności przed finalizacją przejazdu.</w:t>
      </w:r>
    </w:p>
    <w:p w14:paraId="3AB7F49D" w14:textId="083084F3" w:rsidR="00174919" w:rsidRDefault="00174919" w:rsidP="00D975EC">
      <w:pPr>
        <w:pStyle w:val="Nagwek2"/>
      </w:pPr>
      <w:proofErr w:type="spellStart"/>
      <w:r w:rsidRPr="00174919">
        <w:t>Realizacja</w:t>
      </w:r>
      <w:proofErr w:type="spellEnd"/>
      <w:r w:rsidRPr="00174919">
        <w:t xml:space="preserve"> </w:t>
      </w:r>
      <w:proofErr w:type="spellStart"/>
      <w:r w:rsidRPr="00174919">
        <w:t>płatności</w:t>
      </w:r>
      <w:proofErr w:type="spellEnd"/>
      <w:r w:rsidR="00717DAE">
        <w:t xml:space="preserve"> </w:t>
      </w:r>
      <w:proofErr w:type="spellStart"/>
      <w:r w:rsidR="00717DAE">
        <w:t>automatycznej</w:t>
      </w:r>
      <w:proofErr w:type="spellEnd"/>
    </w:p>
    <w:p w14:paraId="36A3CB7D" w14:textId="77777777" w:rsidR="00BD359B" w:rsidRPr="00BD359B" w:rsidRDefault="00BD359B" w:rsidP="00BD359B">
      <w:pPr>
        <w:rPr>
          <w:lang w:val="pl-PL"/>
        </w:rPr>
      </w:pPr>
      <w:r w:rsidRPr="001B02DF">
        <w:rPr>
          <w:b/>
          <w:bCs/>
          <w:lang w:val="pl-PL"/>
        </w:rPr>
        <w:t>Jako</w:t>
      </w:r>
      <w:r w:rsidRPr="00BD359B">
        <w:rPr>
          <w:lang w:val="pl-PL"/>
        </w:rPr>
        <w:t xml:space="preserve"> użytkownik indywidualny</w:t>
      </w:r>
    </w:p>
    <w:p w14:paraId="44C25479" w14:textId="77777777" w:rsidR="00BD359B" w:rsidRPr="00BD359B" w:rsidRDefault="00BD359B" w:rsidP="00BD359B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BD359B">
        <w:rPr>
          <w:lang w:val="pl-PL"/>
        </w:rPr>
        <w:t xml:space="preserve"> aby system automatycznie pobierał opłatę po zakończeniu przejazdu</w:t>
      </w:r>
    </w:p>
    <w:p w14:paraId="6E2F8C88" w14:textId="77777777" w:rsidR="00BD359B" w:rsidRPr="00BD359B" w:rsidRDefault="00BD359B" w:rsidP="00BD359B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 w:rsidRPr="00BD359B">
        <w:rPr>
          <w:lang w:val="pl-PL"/>
        </w:rPr>
        <w:t xml:space="preserve"> nie musieć ręcznie potwierdzać każdej transakcji.</w:t>
      </w:r>
    </w:p>
    <w:p w14:paraId="7A6FD175" w14:textId="5A135DF5" w:rsidR="00BD359B" w:rsidRPr="001B02DF" w:rsidRDefault="00BD359B" w:rsidP="00BD359B">
      <w:pPr>
        <w:rPr>
          <w:b/>
          <w:bCs/>
          <w:lang w:val="pl-PL"/>
        </w:rPr>
      </w:pPr>
      <w:r w:rsidRPr="001B02DF">
        <w:rPr>
          <w:b/>
          <w:bCs/>
          <w:lang w:val="pl-PL"/>
        </w:rPr>
        <w:t>Kryteria akceptacji:</w:t>
      </w:r>
    </w:p>
    <w:p w14:paraId="2EC35D0E" w14:textId="77777777" w:rsidR="00BD359B" w:rsidRPr="00BD359B" w:rsidRDefault="00BD359B" w:rsidP="00EC0E8E">
      <w:pPr>
        <w:pStyle w:val="Akapitzlist"/>
        <w:numPr>
          <w:ilvl w:val="0"/>
          <w:numId w:val="11"/>
        </w:numPr>
        <w:rPr>
          <w:lang w:val="pl-PL"/>
        </w:rPr>
      </w:pPr>
      <w:r w:rsidRPr="00BD359B">
        <w:rPr>
          <w:lang w:val="pl-PL"/>
        </w:rPr>
        <w:t>System pobiera należność zgodnie z wybraną metodą płatności.</w:t>
      </w:r>
    </w:p>
    <w:p w14:paraId="21A2182E" w14:textId="17D5BD20" w:rsidR="00BD359B" w:rsidRPr="00BD359B" w:rsidRDefault="00BD359B" w:rsidP="00EC0E8E">
      <w:pPr>
        <w:pStyle w:val="Akapitzlist"/>
        <w:numPr>
          <w:ilvl w:val="0"/>
          <w:numId w:val="11"/>
        </w:numPr>
        <w:rPr>
          <w:lang w:val="pl-PL"/>
        </w:rPr>
      </w:pPr>
      <w:r w:rsidRPr="00BD359B">
        <w:rPr>
          <w:lang w:val="pl-PL"/>
        </w:rPr>
        <w:t>Użytkownik otrzymuje potwierdzenie płatności w aplikacji.</w:t>
      </w:r>
    </w:p>
    <w:p w14:paraId="3EBD1B7D" w14:textId="77777777" w:rsidR="00174919" w:rsidRDefault="00174919" w:rsidP="00C33379">
      <w:pPr>
        <w:pStyle w:val="Nagwek2"/>
      </w:pPr>
      <w:r w:rsidRPr="00174919">
        <w:t xml:space="preserve">Historia </w:t>
      </w:r>
      <w:proofErr w:type="spellStart"/>
      <w:r w:rsidRPr="00174919">
        <w:t>transakcji</w:t>
      </w:r>
      <w:proofErr w:type="spellEnd"/>
    </w:p>
    <w:p w14:paraId="13673532" w14:textId="77777777" w:rsidR="00174919" w:rsidRPr="00174919" w:rsidRDefault="00174919" w:rsidP="00174919">
      <w:pPr>
        <w:rPr>
          <w:lang w:val="pl-PL"/>
        </w:rPr>
      </w:pPr>
      <w:r w:rsidRPr="001B02DF">
        <w:rPr>
          <w:b/>
          <w:bCs/>
          <w:lang w:val="pl-PL"/>
        </w:rPr>
        <w:t>Jako</w:t>
      </w:r>
      <w:r w:rsidRPr="00174919">
        <w:rPr>
          <w:lang w:val="pl-PL"/>
        </w:rPr>
        <w:t xml:space="preserve"> użytkownik indywidualny</w:t>
      </w:r>
    </w:p>
    <w:p w14:paraId="797081C6" w14:textId="560A10C2" w:rsidR="00174919" w:rsidRPr="00174919" w:rsidRDefault="00174919" w:rsidP="00174919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174919">
        <w:rPr>
          <w:lang w:val="pl-PL"/>
        </w:rPr>
        <w:t xml:space="preserve"> widzieć historię </w:t>
      </w:r>
      <w:r w:rsidR="002C737D">
        <w:rPr>
          <w:lang w:val="pl-PL"/>
        </w:rPr>
        <w:t>swoich</w:t>
      </w:r>
      <w:r w:rsidRPr="00174919">
        <w:rPr>
          <w:lang w:val="pl-PL"/>
        </w:rPr>
        <w:t xml:space="preserve"> płatności</w:t>
      </w:r>
    </w:p>
    <w:p w14:paraId="6C2F7520" w14:textId="77777777" w:rsidR="00174919" w:rsidRPr="00174919" w:rsidRDefault="00174919" w:rsidP="00174919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 w:rsidRPr="00174919">
        <w:rPr>
          <w:lang w:val="pl-PL"/>
        </w:rPr>
        <w:t xml:space="preserve"> móc monitorować wydatki związane z przejazdami.</w:t>
      </w:r>
    </w:p>
    <w:p w14:paraId="5652E1D6" w14:textId="4824037C" w:rsidR="00174919" w:rsidRPr="001B02DF" w:rsidRDefault="00174919" w:rsidP="00174919">
      <w:pPr>
        <w:rPr>
          <w:b/>
          <w:bCs/>
          <w:lang w:val="pl-PL"/>
        </w:rPr>
      </w:pPr>
      <w:r w:rsidRPr="001B02DF">
        <w:rPr>
          <w:b/>
          <w:bCs/>
          <w:lang w:val="pl-PL"/>
        </w:rPr>
        <w:t>Kryteria akceptacji:</w:t>
      </w:r>
    </w:p>
    <w:p w14:paraId="44AEB312" w14:textId="6A36EB4B" w:rsidR="00174919" w:rsidRPr="00174919" w:rsidRDefault="00174919" w:rsidP="00EC0E8E">
      <w:pPr>
        <w:pStyle w:val="Akapitzlist"/>
        <w:numPr>
          <w:ilvl w:val="0"/>
          <w:numId w:val="10"/>
        </w:numPr>
        <w:rPr>
          <w:lang w:val="pl-PL"/>
        </w:rPr>
      </w:pPr>
      <w:r w:rsidRPr="00174919">
        <w:rPr>
          <w:lang w:val="pl-PL"/>
        </w:rPr>
        <w:t xml:space="preserve">Historia transakcji wyświetla datę, czas, kwotę </w:t>
      </w:r>
      <w:r w:rsidR="002C737D">
        <w:rPr>
          <w:lang w:val="pl-PL"/>
        </w:rPr>
        <w:t xml:space="preserve">oraz trasę </w:t>
      </w:r>
      <w:r w:rsidRPr="00174919">
        <w:rPr>
          <w:lang w:val="pl-PL"/>
        </w:rPr>
        <w:t>przejazdu.</w:t>
      </w:r>
    </w:p>
    <w:p w14:paraId="551E0F23" w14:textId="62E6627F" w:rsidR="00AA5F6A" w:rsidRDefault="00174919" w:rsidP="00EC0E8E">
      <w:pPr>
        <w:pStyle w:val="Akapitzlist"/>
        <w:numPr>
          <w:ilvl w:val="0"/>
          <w:numId w:val="10"/>
        </w:numPr>
        <w:rPr>
          <w:lang w:val="pl-PL"/>
        </w:rPr>
      </w:pPr>
      <w:r w:rsidRPr="00174919">
        <w:rPr>
          <w:lang w:val="pl-PL"/>
        </w:rPr>
        <w:t>Użytkownik może pobrać szczegóły transakcji w formacie PDF.</w:t>
      </w:r>
    </w:p>
    <w:p w14:paraId="0D66EC1D" w14:textId="77777777" w:rsidR="006152E2" w:rsidRPr="006152E2" w:rsidRDefault="006152E2" w:rsidP="006152E2">
      <w:pPr>
        <w:pStyle w:val="Akapitzlist"/>
        <w:rPr>
          <w:lang w:val="pl-PL"/>
        </w:rPr>
      </w:pPr>
    </w:p>
    <w:p w14:paraId="2F4F99B7" w14:textId="47419FA1" w:rsidR="00716915" w:rsidRDefault="00E025C0" w:rsidP="00716915">
      <w:pPr>
        <w:pStyle w:val="Nagwek1"/>
        <w:rPr>
          <w:lang w:val="pl-PL"/>
        </w:rPr>
      </w:pPr>
      <w:r>
        <w:rPr>
          <w:lang w:val="pl-PL"/>
        </w:rPr>
        <w:t>Zgłaszanie problemów i wsparcie użytkownika</w:t>
      </w:r>
    </w:p>
    <w:p w14:paraId="274394A1" w14:textId="1429258B" w:rsidR="006152E2" w:rsidRDefault="006152E2" w:rsidP="006152E2">
      <w:pPr>
        <w:pStyle w:val="Nagwek2"/>
        <w:rPr>
          <w:lang w:val="pl-PL"/>
        </w:rPr>
      </w:pPr>
      <w:r w:rsidRPr="00174919">
        <w:rPr>
          <w:lang w:val="pl-PL"/>
        </w:rPr>
        <w:t>Obsługa problemów z płatności</w:t>
      </w:r>
      <w:r>
        <w:rPr>
          <w:lang w:val="pl-PL"/>
        </w:rPr>
        <w:t>ą</w:t>
      </w:r>
    </w:p>
    <w:p w14:paraId="69CD3A12" w14:textId="77777777" w:rsidR="006152E2" w:rsidRPr="00174919" w:rsidRDefault="006152E2" w:rsidP="006152E2">
      <w:pPr>
        <w:rPr>
          <w:lang w:val="pl-PL"/>
        </w:rPr>
      </w:pPr>
      <w:r w:rsidRPr="001B02DF">
        <w:rPr>
          <w:b/>
          <w:bCs/>
          <w:lang w:val="pl-PL"/>
        </w:rPr>
        <w:t>Jako</w:t>
      </w:r>
      <w:r w:rsidRPr="00174919">
        <w:rPr>
          <w:lang w:val="pl-PL"/>
        </w:rPr>
        <w:t xml:space="preserve"> użytkownik indywidualny</w:t>
      </w:r>
    </w:p>
    <w:p w14:paraId="0139A606" w14:textId="77777777" w:rsidR="006152E2" w:rsidRPr="00174919" w:rsidRDefault="006152E2" w:rsidP="006152E2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174919">
        <w:rPr>
          <w:lang w:val="pl-PL"/>
        </w:rPr>
        <w:t xml:space="preserve"> </w:t>
      </w:r>
      <w:r>
        <w:rPr>
          <w:lang w:val="pl-PL"/>
        </w:rPr>
        <w:t xml:space="preserve">móc </w:t>
      </w:r>
      <w:r w:rsidRPr="00174919">
        <w:rPr>
          <w:lang w:val="pl-PL"/>
        </w:rPr>
        <w:t>zgłosić problem z płatnością</w:t>
      </w:r>
    </w:p>
    <w:p w14:paraId="1BA2F3B9" w14:textId="77777777" w:rsidR="006152E2" w:rsidRPr="00174919" w:rsidRDefault="006152E2" w:rsidP="006152E2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 w:rsidRPr="00174919">
        <w:rPr>
          <w:lang w:val="pl-PL"/>
        </w:rPr>
        <w:t xml:space="preserve"> uzyskać zwrot</w:t>
      </w:r>
      <w:r>
        <w:rPr>
          <w:lang w:val="pl-PL"/>
        </w:rPr>
        <w:t xml:space="preserve"> pieniędzy</w:t>
      </w:r>
      <w:r w:rsidRPr="00174919">
        <w:rPr>
          <w:lang w:val="pl-PL"/>
        </w:rPr>
        <w:t xml:space="preserve"> lub wyjaśnienie w przypadku błędu.</w:t>
      </w:r>
    </w:p>
    <w:p w14:paraId="556CB4E2" w14:textId="77777777" w:rsidR="006152E2" w:rsidRPr="001B02DF" w:rsidRDefault="006152E2" w:rsidP="006152E2">
      <w:pPr>
        <w:rPr>
          <w:b/>
          <w:bCs/>
          <w:lang w:val="pl-PL"/>
        </w:rPr>
      </w:pPr>
      <w:r w:rsidRPr="001B02DF">
        <w:rPr>
          <w:b/>
          <w:bCs/>
          <w:lang w:val="pl-PL"/>
        </w:rPr>
        <w:t>Kryteria akceptacji:</w:t>
      </w:r>
    </w:p>
    <w:p w14:paraId="46641BAE" w14:textId="77777777" w:rsidR="006152E2" w:rsidRPr="00174919" w:rsidRDefault="006152E2" w:rsidP="00EC0E8E">
      <w:pPr>
        <w:pStyle w:val="Akapitzlist"/>
        <w:numPr>
          <w:ilvl w:val="0"/>
          <w:numId w:val="9"/>
        </w:numPr>
        <w:rPr>
          <w:lang w:val="pl-PL"/>
        </w:rPr>
      </w:pPr>
      <w:r w:rsidRPr="00174919">
        <w:rPr>
          <w:lang w:val="pl-PL"/>
        </w:rPr>
        <w:t>Użytkownik może zgłosić problem w aplikacji, opisując sytuację.</w:t>
      </w:r>
    </w:p>
    <w:p w14:paraId="47E7EB88" w14:textId="0CF05FDA" w:rsidR="006152E2" w:rsidRPr="006152E2" w:rsidRDefault="006152E2" w:rsidP="00EC0E8E">
      <w:pPr>
        <w:pStyle w:val="Akapitzlist"/>
        <w:numPr>
          <w:ilvl w:val="0"/>
          <w:numId w:val="9"/>
        </w:numPr>
        <w:rPr>
          <w:lang w:val="pl-PL"/>
        </w:rPr>
      </w:pPr>
      <w:r w:rsidRPr="00174919">
        <w:rPr>
          <w:lang w:val="pl-PL"/>
        </w:rPr>
        <w:t>System wysyła zgłoszenie do działu wsparcia z pełnymi szczegółami transakcji.</w:t>
      </w:r>
    </w:p>
    <w:p w14:paraId="0B8028F0" w14:textId="6A1C15B1" w:rsidR="009C392E" w:rsidRDefault="009C392E" w:rsidP="009C392E">
      <w:pPr>
        <w:pStyle w:val="Nagwek2"/>
        <w:rPr>
          <w:lang w:val="pl-PL"/>
        </w:rPr>
      </w:pPr>
      <w:r w:rsidRPr="00174919">
        <w:rPr>
          <w:lang w:val="pl-PL"/>
        </w:rPr>
        <w:t xml:space="preserve">Obsługa problemów z </w:t>
      </w:r>
      <w:r>
        <w:rPr>
          <w:lang w:val="pl-PL"/>
        </w:rPr>
        <w:t>przejazdem</w:t>
      </w:r>
    </w:p>
    <w:p w14:paraId="7132949E" w14:textId="77777777" w:rsidR="00AA5F6A" w:rsidRPr="00AA5F6A" w:rsidRDefault="00AA5F6A" w:rsidP="00AA5F6A">
      <w:pPr>
        <w:rPr>
          <w:lang w:val="pl-PL"/>
        </w:rPr>
      </w:pPr>
      <w:r w:rsidRPr="001B02DF">
        <w:rPr>
          <w:b/>
          <w:bCs/>
          <w:lang w:val="pl-PL"/>
        </w:rPr>
        <w:t>Jako</w:t>
      </w:r>
      <w:r w:rsidRPr="00AA5F6A">
        <w:rPr>
          <w:lang w:val="pl-PL"/>
        </w:rPr>
        <w:t xml:space="preserve"> użytkownik</w:t>
      </w:r>
    </w:p>
    <w:p w14:paraId="3C7C6D08" w14:textId="77777777" w:rsidR="00AA5F6A" w:rsidRPr="00AA5F6A" w:rsidRDefault="00AA5F6A" w:rsidP="00AA5F6A">
      <w:pPr>
        <w:rPr>
          <w:lang w:val="pl-PL"/>
        </w:rPr>
      </w:pPr>
      <w:r w:rsidRPr="001B02DF">
        <w:rPr>
          <w:b/>
          <w:bCs/>
          <w:lang w:val="pl-PL"/>
        </w:rPr>
        <w:t>Chcę</w:t>
      </w:r>
      <w:r w:rsidRPr="00AA5F6A">
        <w:rPr>
          <w:lang w:val="pl-PL"/>
        </w:rPr>
        <w:t xml:space="preserve"> zgłosić problem z przejazdem</w:t>
      </w:r>
    </w:p>
    <w:p w14:paraId="0C6F9AA9" w14:textId="77777777" w:rsidR="00AA5F6A" w:rsidRPr="00AA5F6A" w:rsidRDefault="00AA5F6A" w:rsidP="00AA5F6A">
      <w:pPr>
        <w:rPr>
          <w:lang w:val="pl-PL"/>
        </w:rPr>
      </w:pPr>
      <w:r w:rsidRPr="001B02DF">
        <w:rPr>
          <w:b/>
          <w:bCs/>
          <w:lang w:val="pl-PL"/>
        </w:rPr>
        <w:t>Aby</w:t>
      </w:r>
      <w:r w:rsidRPr="00AA5F6A">
        <w:rPr>
          <w:lang w:val="pl-PL"/>
        </w:rPr>
        <w:t xml:space="preserve"> uzyskać pomoc lub rekompensatę.</w:t>
      </w:r>
    </w:p>
    <w:p w14:paraId="2AA77B06" w14:textId="08EA3D35" w:rsidR="00AA5F6A" w:rsidRPr="001B02DF" w:rsidRDefault="00AA5F6A" w:rsidP="00AA5F6A">
      <w:pPr>
        <w:rPr>
          <w:b/>
          <w:bCs/>
          <w:lang w:val="pl-PL"/>
        </w:rPr>
      </w:pPr>
      <w:r w:rsidRPr="001B02DF">
        <w:rPr>
          <w:b/>
          <w:bCs/>
          <w:lang w:val="pl-PL"/>
        </w:rPr>
        <w:t>Kryteria akceptacji:</w:t>
      </w:r>
    </w:p>
    <w:p w14:paraId="76275251" w14:textId="77777777" w:rsidR="00AA5F6A" w:rsidRPr="00AA5F6A" w:rsidRDefault="00AA5F6A" w:rsidP="00EC0E8E">
      <w:pPr>
        <w:pStyle w:val="Akapitzlist"/>
        <w:numPr>
          <w:ilvl w:val="0"/>
          <w:numId w:val="12"/>
        </w:numPr>
        <w:rPr>
          <w:lang w:val="pl-PL"/>
        </w:rPr>
      </w:pPr>
      <w:r w:rsidRPr="00AA5F6A">
        <w:rPr>
          <w:lang w:val="pl-PL"/>
        </w:rPr>
        <w:t>Użytkownik może opisać problem i załączyć zdjęcia.</w:t>
      </w:r>
    </w:p>
    <w:p w14:paraId="6216A437" w14:textId="5D8DF605" w:rsidR="00AA5F6A" w:rsidRPr="00AA5F6A" w:rsidRDefault="00AA5F6A" w:rsidP="00EC0E8E">
      <w:pPr>
        <w:pStyle w:val="Akapitzlist"/>
        <w:numPr>
          <w:ilvl w:val="0"/>
          <w:numId w:val="12"/>
        </w:numPr>
        <w:rPr>
          <w:lang w:val="pl-PL"/>
        </w:rPr>
      </w:pPr>
      <w:r w:rsidRPr="00AA5F6A">
        <w:rPr>
          <w:lang w:val="pl-PL"/>
        </w:rPr>
        <w:t>System wysyła zgłoszenie do działu wsparcia.</w:t>
      </w:r>
    </w:p>
    <w:p w14:paraId="7B3C738B" w14:textId="60DB85EA" w:rsidR="00E025C0" w:rsidRDefault="001C6079">
      <w:pPr>
        <w:pStyle w:val="Nagwek2"/>
        <w:rPr>
          <w:lang w:val="pl-PL"/>
        </w:rPr>
      </w:pPr>
      <w:r w:rsidRPr="001C6079">
        <w:rPr>
          <w:lang w:val="pl-PL"/>
        </w:rPr>
        <w:lastRenderedPageBreak/>
        <w:t>Obsługa zgłoszeń przez dział wsparcia</w:t>
      </w:r>
    </w:p>
    <w:p w14:paraId="77BDF4D0" w14:textId="77777777" w:rsidR="001C6079" w:rsidRPr="001C6079" w:rsidRDefault="001C6079" w:rsidP="001C6079">
      <w:pPr>
        <w:rPr>
          <w:lang w:val="pl-PL"/>
        </w:rPr>
      </w:pPr>
      <w:r w:rsidRPr="001C6079">
        <w:rPr>
          <w:b/>
          <w:bCs/>
          <w:lang w:val="pl-PL"/>
        </w:rPr>
        <w:t>Jako</w:t>
      </w:r>
      <w:r w:rsidRPr="001C6079">
        <w:rPr>
          <w:lang w:val="pl-PL"/>
        </w:rPr>
        <w:t xml:space="preserve"> pracownik działu wsparcia</w:t>
      </w:r>
    </w:p>
    <w:p w14:paraId="4D65D4A2" w14:textId="0BE8942F" w:rsidR="001C6079" w:rsidRPr="001C6079" w:rsidRDefault="001C6079" w:rsidP="001C6079">
      <w:pPr>
        <w:rPr>
          <w:lang w:val="pl-PL"/>
        </w:rPr>
      </w:pPr>
      <w:r w:rsidRPr="001C6079">
        <w:rPr>
          <w:b/>
          <w:bCs/>
          <w:lang w:val="pl-PL"/>
        </w:rPr>
        <w:t>Chcę</w:t>
      </w:r>
      <w:r w:rsidRPr="001C6079">
        <w:rPr>
          <w:lang w:val="pl-PL"/>
        </w:rPr>
        <w:t xml:space="preserve"> </w:t>
      </w:r>
      <w:r w:rsidR="001B02DF">
        <w:rPr>
          <w:lang w:val="pl-PL"/>
        </w:rPr>
        <w:t xml:space="preserve">móc </w:t>
      </w:r>
      <w:r w:rsidRPr="001C6079">
        <w:rPr>
          <w:lang w:val="pl-PL"/>
        </w:rPr>
        <w:t>otrzymywać zgłoszenia od użytkowników</w:t>
      </w:r>
      <w:r w:rsidR="001B02DF">
        <w:rPr>
          <w:lang w:val="pl-PL"/>
        </w:rPr>
        <w:t xml:space="preserve"> w formie </w:t>
      </w:r>
      <w:proofErr w:type="spellStart"/>
      <w:r w:rsidR="001B02DF">
        <w:rPr>
          <w:lang w:val="pl-PL"/>
        </w:rPr>
        <w:t>fomularza</w:t>
      </w:r>
      <w:proofErr w:type="spellEnd"/>
    </w:p>
    <w:p w14:paraId="569B3B78" w14:textId="77777777" w:rsidR="001C6079" w:rsidRPr="001C6079" w:rsidRDefault="001C6079" w:rsidP="001C6079">
      <w:pPr>
        <w:rPr>
          <w:lang w:val="pl-PL"/>
        </w:rPr>
      </w:pPr>
      <w:r w:rsidRPr="001C6079">
        <w:rPr>
          <w:b/>
          <w:bCs/>
          <w:lang w:val="pl-PL"/>
        </w:rPr>
        <w:t>Aby</w:t>
      </w:r>
      <w:r w:rsidRPr="001C6079">
        <w:rPr>
          <w:lang w:val="pl-PL"/>
        </w:rPr>
        <w:t xml:space="preserve"> móc je rozwiązać jak najszybciej.</w:t>
      </w:r>
    </w:p>
    <w:p w14:paraId="2867C79C" w14:textId="5D6860A0" w:rsidR="001C6079" w:rsidRPr="006152E2" w:rsidRDefault="001C6079" w:rsidP="001C6079">
      <w:pPr>
        <w:rPr>
          <w:b/>
          <w:bCs/>
          <w:lang w:val="pl-PL"/>
        </w:rPr>
      </w:pPr>
      <w:r w:rsidRPr="006152E2">
        <w:rPr>
          <w:b/>
          <w:bCs/>
          <w:lang w:val="pl-PL"/>
        </w:rPr>
        <w:t>Kryteria akceptacji:</w:t>
      </w:r>
    </w:p>
    <w:p w14:paraId="306178B3" w14:textId="77777777" w:rsidR="001C6079" w:rsidRPr="001C6079" w:rsidRDefault="001C6079" w:rsidP="00EC0E8E">
      <w:pPr>
        <w:pStyle w:val="Akapitzlist"/>
        <w:numPr>
          <w:ilvl w:val="0"/>
          <w:numId w:val="13"/>
        </w:numPr>
        <w:rPr>
          <w:lang w:val="pl-PL"/>
        </w:rPr>
      </w:pPr>
      <w:r w:rsidRPr="001C6079">
        <w:rPr>
          <w:lang w:val="pl-PL"/>
        </w:rPr>
        <w:t>Pracownik widzi szczegóły zgłoszenia w panelu administracyjnym.</w:t>
      </w:r>
    </w:p>
    <w:p w14:paraId="539CE397" w14:textId="5327158A" w:rsidR="006152E2" w:rsidRDefault="001C6079" w:rsidP="00EC0E8E">
      <w:pPr>
        <w:pStyle w:val="Akapitzlist"/>
        <w:numPr>
          <w:ilvl w:val="0"/>
          <w:numId w:val="13"/>
        </w:numPr>
        <w:rPr>
          <w:lang w:val="pl-PL"/>
        </w:rPr>
      </w:pPr>
      <w:r w:rsidRPr="001C6079">
        <w:rPr>
          <w:lang w:val="pl-PL"/>
        </w:rPr>
        <w:t xml:space="preserve">Zgłoszenia są </w:t>
      </w:r>
      <w:proofErr w:type="spellStart"/>
      <w:r w:rsidRPr="001C6079">
        <w:rPr>
          <w:lang w:val="pl-PL"/>
        </w:rPr>
        <w:t>priorytetyzowane</w:t>
      </w:r>
      <w:proofErr w:type="spellEnd"/>
      <w:r w:rsidRPr="001C6079">
        <w:rPr>
          <w:lang w:val="pl-PL"/>
        </w:rPr>
        <w:t xml:space="preserve"> na podstawie ich rodzaju.</w:t>
      </w:r>
    </w:p>
    <w:p w14:paraId="4B1D8110" w14:textId="77777777" w:rsidR="00321594" w:rsidRPr="00321594" w:rsidRDefault="00321594" w:rsidP="00321594">
      <w:pPr>
        <w:rPr>
          <w:lang w:val="pl-PL"/>
        </w:rPr>
      </w:pPr>
    </w:p>
    <w:p w14:paraId="312AC107" w14:textId="275C6EF0" w:rsidR="00716915" w:rsidRPr="00870059" w:rsidRDefault="00D34CD1" w:rsidP="00716915">
      <w:pPr>
        <w:pStyle w:val="Nagwek1"/>
        <w:rPr>
          <w:lang w:val="pl-PL"/>
        </w:rPr>
      </w:pPr>
      <w:r>
        <w:rPr>
          <w:lang w:val="pl-PL"/>
        </w:rPr>
        <w:t>Utrzymanie floty pojazdów</w:t>
      </w:r>
    </w:p>
    <w:p w14:paraId="1AAD85FE" w14:textId="77777777" w:rsidR="00487664" w:rsidRDefault="00487664">
      <w:pPr>
        <w:pStyle w:val="Nagwek2"/>
        <w:rPr>
          <w:lang w:val="pl-PL"/>
        </w:rPr>
      </w:pPr>
      <w:r w:rsidRPr="00487664">
        <w:rPr>
          <w:lang w:val="pl-PL"/>
        </w:rPr>
        <w:t>Monitorowanie stanu technicznego pojazdów</w:t>
      </w:r>
    </w:p>
    <w:p w14:paraId="192831B4" w14:textId="77777777" w:rsidR="00321594" w:rsidRPr="00321594" w:rsidRDefault="00321594" w:rsidP="00321594">
      <w:pPr>
        <w:rPr>
          <w:lang w:val="pl-PL"/>
        </w:rPr>
      </w:pPr>
      <w:r w:rsidRPr="00321594">
        <w:rPr>
          <w:b/>
          <w:bCs/>
          <w:lang w:val="pl-PL"/>
        </w:rPr>
        <w:t>Jako</w:t>
      </w:r>
      <w:r w:rsidRPr="00321594">
        <w:rPr>
          <w:lang w:val="pl-PL"/>
        </w:rPr>
        <w:t xml:space="preserve"> administrator floty</w:t>
      </w:r>
      <w:r w:rsidRPr="00321594">
        <w:rPr>
          <w:lang w:val="pl-PL"/>
        </w:rPr>
        <w:br/>
      </w:r>
      <w:r w:rsidRPr="00321594">
        <w:rPr>
          <w:b/>
          <w:bCs/>
          <w:lang w:val="pl-PL"/>
        </w:rPr>
        <w:t>Chcę</w:t>
      </w:r>
      <w:r w:rsidRPr="00321594">
        <w:rPr>
          <w:lang w:val="pl-PL"/>
        </w:rPr>
        <w:t xml:space="preserve"> monitorować stan techniczny wszystkich pojazdów</w:t>
      </w:r>
      <w:r w:rsidRPr="00321594">
        <w:rPr>
          <w:lang w:val="pl-PL"/>
        </w:rPr>
        <w:br/>
      </w:r>
      <w:r w:rsidRPr="00321594">
        <w:rPr>
          <w:b/>
          <w:bCs/>
          <w:lang w:val="pl-PL"/>
        </w:rPr>
        <w:t>Aby</w:t>
      </w:r>
      <w:r w:rsidRPr="00321594">
        <w:rPr>
          <w:lang w:val="pl-PL"/>
        </w:rPr>
        <w:t xml:space="preserve"> upewnić się, że są one gotowe do użytku.</w:t>
      </w:r>
      <w:r w:rsidRPr="00321594">
        <w:rPr>
          <w:lang w:val="pl-PL"/>
        </w:rPr>
        <w:br/>
      </w:r>
      <w:r w:rsidRPr="00321594">
        <w:rPr>
          <w:b/>
          <w:bCs/>
          <w:lang w:val="pl-PL"/>
        </w:rPr>
        <w:t>Kryteria akceptacji:</w:t>
      </w:r>
    </w:p>
    <w:p w14:paraId="360790F2" w14:textId="77777777" w:rsidR="00321594" w:rsidRPr="00321594" w:rsidRDefault="00321594" w:rsidP="00EC0E8E">
      <w:pPr>
        <w:numPr>
          <w:ilvl w:val="0"/>
          <w:numId w:val="14"/>
        </w:numPr>
        <w:rPr>
          <w:lang w:val="pl-PL"/>
        </w:rPr>
      </w:pPr>
      <w:r w:rsidRPr="00321594">
        <w:rPr>
          <w:lang w:val="pl-PL"/>
        </w:rPr>
        <w:t>System wyświetla informacje o przeglądach technicznych i awariach.</w:t>
      </w:r>
    </w:p>
    <w:p w14:paraId="449E6BEF" w14:textId="7B7A4286" w:rsidR="00321594" w:rsidRDefault="00321594" w:rsidP="00EC0E8E">
      <w:pPr>
        <w:numPr>
          <w:ilvl w:val="0"/>
          <w:numId w:val="14"/>
        </w:numPr>
        <w:rPr>
          <w:lang w:val="pl-PL"/>
        </w:rPr>
      </w:pPr>
      <w:r w:rsidRPr="00321594">
        <w:rPr>
          <w:lang w:val="pl-PL"/>
        </w:rPr>
        <w:t>Administrator otrzymuje powiadomienia o pojazdach wymagających interwencji.</w:t>
      </w:r>
    </w:p>
    <w:p w14:paraId="3EE45D23" w14:textId="77777777" w:rsidR="006A1E84" w:rsidRPr="00A46A87" w:rsidRDefault="006A1E84" w:rsidP="006A1E84">
      <w:pPr>
        <w:pStyle w:val="Nagwek2"/>
        <w:rPr>
          <w:lang w:val="pl-PL"/>
        </w:rPr>
      </w:pPr>
      <w:r w:rsidRPr="00A46A87">
        <w:rPr>
          <w:lang w:val="pl-PL"/>
        </w:rPr>
        <w:t>Automatyczna aktualizacja oprogramowania pojazdów</w:t>
      </w:r>
    </w:p>
    <w:p w14:paraId="59D5D065" w14:textId="77777777" w:rsidR="006A1E84" w:rsidRPr="00A46A87" w:rsidRDefault="006A1E84" w:rsidP="006A1E84">
      <w:pPr>
        <w:rPr>
          <w:lang w:val="pl-PL"/>
        </w:rPr>
      </w:pPr>
      <w:r w:rsidRPr="00A46A87">
        <w:rPr>
          <w:b/>
          <w:bCs/>
          <w:lang w:val="pl-PL"/>
        </w:rPr>
        <w:t>Jako</w:t>
      </w:r>
      <w:r w:rsidRPr="00A46A87">
        <w:rPr>
          <w:lang w:val="pl-PL"/>
        </w:rPr>
        <w:t xml:space="preserve"> administrator floty</w:t>
      </w:r>
      <w:r w:rsidRPr="00A46A87">
        <w:rPr>
          <w:lang w:val="pl-PL"/>
        </w:rPr>
        <w:br/>
      </w:r>
      <w:r w:rsidRPr="00A46A87">
        <w:rPr>
          <w:b/>
          <w:bCs/>
          <w:lang w:val="pl-PL"/>
        </w:rPr>
        <w:t>Chcę</w:t>
      </w:r>
      <w:r w:rsidRPr="00A46A87">
        <w:rPr>
          <w:lang w:val="pl-PL"/>
        </w:rPr>
        <w:t xml:space="preserve"> aby system automatycznie aktualizował oprogramowanie pojazdów</w:t>
      </w:r>
      <w:r w:rsidRPr="00A46A87">
        <w:rPr>
          <w:lang w:val="pl-PL"/>
        </w:rPr>
        <w:br/>
      </w:r>
      <w:r w:rsidRPr="00A46A87">
        <w:rPr>
          <w:b/>
          <w:bCs/>
          <w:lang w:val="pl-PL"/>
        </w:rPr>
        <w:t>Aby</w:t>
      </w:r>
      <w:r w:rsidRPr="00A46A87">
        <w:rPr>
          <w:lang w:val="pl-PL"/>
        </w:rPr>
        <w:t xml:space="preserve"> zapewnić najnowsze funkcje oraz eliminować błędy systemowe.</w:t>
      </w:r>
      <w:r w:rsidRPr="00A46A87">
        <w:rPr>
          <w:lang w:val="pl-PL"/>
        </w:rPr>
        <w:br/>
      </w:r>
      <w:r w:rsidRPr="00A46A87">
        <w:rPr>
          <w:b/>
          <w:bCs/>
          <w:lang w:val="pl-PL"/>
        </w:rPr>
        <w:t>Kryteria akceptacji:</w:t>
      </w:r>
    </w:p>
    <w:p w14:paraId="7AA893DF" w14:textId="77777777" w:rsidR="006A1E84" w:rsidRPr="00A46A87" w:rsidRDefault="006A1E84" w:rsidP="00EC0E8E">
      <w:pPr>
        <w:numPr>
          <w:ilvl w:val="0"/>
          <w:numId w:val="19"/>
        </w:numPr>
        <w:rPr>
          <w:lang w:val="pl-PL"/>
        </w:rPr>
      </w:pPr>
      <w:r w:rsidRPr="00A46A87">
        <w:rPr>
          <w:lang w:val="pl-PL"/>
        </w:rPr>
        <w:t>Pojazdy automatycznie pobierają i instalują aktualizacje, gdy są zaparkowane i podłączone do sieci.</w:t>
      </w:r>
    </w:p>
    <w:p w14:paraId="67BC53B6" w14:textId="56DE697F" w:rsidR="006A1E84" w:rsidRPr="006A1E84" w:rsidRDefault="006A1E84" w:rsidP="00EC0E8E">
      <w:pPr>
        <w:numPr>
          <w:ilvl w:val="0"/>
          <w:numId w:val="19"/>
        </w:numPr>
        <w:rPr>
          <w:lang w:val="pl-PL"/>
        </w:rPr>
      </w:pPr>
      <w:r w:rsidRPr="00A46A87">
        <w:rPr>
          <w:lang w:val="pl-PL"/>
        </w:rPr>
        <w:t>Administrator otrzymuje raport o statusie aktualizacji dla każdego pojazdu.</w:t>
      </w:r>
    </w:p>
    <w:p w14:paraId="2122432A" w14:textId="612C87B8" w:rsidR="00716915" w:rsidRPr="00FC0734" w:rsidRDefault="006A1E84">
      <w:pPr>
        <w:pStyle w:val="Nagwek2"/>
        <w:rPr>
          <w:lang w:val="pl-PL"/>
        </w:rPr>
      </w:pPr>
      <w:r w:rsidRPr="00FC0734">
        <w:rPr>
          <w:lang w:val="pl-PL"/>
        </w:rPr>
        <w:t>Regularne przeglądy techniczne</w:t>
      </w:r>
    </w:p>
    <w:p w14:paraId="38C73E2B" w14:textId="77777777" w:rsidR="006A1E84" w:rsidRPr="006A1E84" w:rsidRDefault="006A1E84" w:rsidP="006A1E84">
      <w:pPr>
        <w:rPr>
          <w:lang w:val="pl-PL"/>
        </w:rPr>
      </w:pPr>
      <w:r w:rsidRPr="006A1E84">
        <w:rPr>
          <w:b/>
          <w:bCs/>
          <w:lang w:val="pl-PL"/>
        </w:rPr>
        <w:t>Jako</w:t>
      </w:r>
      <w:r w:rsidRPr="006A1E84">
        <w:rPr>
          <w:lang w:val="pl-PL"/>
        </w:rPr>
        <w:t xml:space="preserve"> technik serwisowy</w:t>
      </w:r>
      <w:r w:rsidRPr="006A1E84">
        <w:rPr>
          <w:lang w:val="pl-PL"/>
        </w:rPr>
        <w:br/>
      </w:r>
      <w:r w:rsidRPr="006A1E84">
        <w:rPr>
          <w:b/>
          <w:bCs/>
          <w:lang w:val="pl-PL"/>
        </w:rPr>
        <w:t>Chcę</w:t>
      </w:r>
      <w:r w:rsidRPr="006A1E84">
        <w:rPr>
          <w:lang w:val="pl-PL"/>
        </w:rPr>
        <w:t xml:space="preserve"> otrzymywać automatyczne powiadomienia o konieczności wykonania przeglądów technicznych pojazdów</w:t>
      </w:r>
      <w:r w:rsidRPr="006A1E84">
        <w:rPr>
          <w:lang w:val="pl-PL"/>
        </w:rPr>
        <w:br/>
      </w:r>
      <w:r w:rsidRPr="006A1E84">
        <w:rPr>
          <w:b/>
          <w:bCs/>
          <w:lang w:val="pl-PL"/>
        </w:rPr>
        <w:t>Aby</w:t>
      </w:r>
      <w:r w:rsidRPr="006A1E84">
        <w:rPr>
          <w:lang w:val="pl-PL"/>
        </w:rPr>
        <w:t xml:space="preserve"> zapewnić bezpieczeństwo użytkowników i sprawność floty.</w:t>
      </w:r>
      <w:r w:rsidRPr="006A1E84">
        <w:rPr>
          <w:lang w:val="pl-PL"/>
        </w:rPr>
        <w:br/>
      </w:r>
      <w:r w:rsidRPr="006A1E84">
        <w:rPr>
          <w:b/>
          <w:bCs/>
          <w:lang w:val="pl-PL"/>
        </w:rPr>
        <w:t>Kryteria akceptacji:</w:t>
      </w:r>
    </w:p>
    <w:p w14:paraId="4EA8BAD5" w14:textId="77777777" w:rsidR="006A1E84" w:rsidRPr="006A1E84" w:rsidRDefault="006A1E84" w:rsidP="00EC0E8E">
      <w:pPr>
        <w:numPr>
          <w:ilvl w:val="0"/>
          <w:numId w:val="20"/>
        </w:numPr>
        <w:rPr>
          <w:lang w:val="pl-PL"/>
        </w:rPr>
      </w:pPr>
      <w:r w:rsidRPr="006A1E84">
        <w:rPr>
          <w:lang w:val="pl-PL"/>
        </w:rPr>
        <w:t>System generuje harmonogram przeglądów na podstawie przebiegu lub czasu użytkowania.</w:t>
      </w:r>
    </w:p>
    <w:p w14:paraId="331EEA5F" w14:textId="394007DA" w:rsidR="00CF1587" w:rsidRPr="006A1E84" w:rsidRDefault="006A1E84" w:rsidP="00EC0E8E">
      <w:pPr>
        <w:numPr>
          <w:ilvl w:val="0"/>
          <w:numId w:val="20"/>
        </w:numPr>
        <w:rPr>
          <w:lang w:val="pl-PL"/>
        </w:rPr>
      </w:pPr>
      <w:r w:rsidRPr="006A1E84">
        <w:rPr>
          <w:lang w:val="pl-PL"/>
        </w:rPr>
        <w:t>Technik otrzymuje powiadomienie z listą zadań serwisowych.</w:t>
      </w:r>
    </w:p>
    <w:p w14:paraId="0E55D962" w14:textId="77777777" w:rsidR="00487664" w:rsidRPr="00487664" w:rsidRDefault="00487664" w:rsidP="00487664">
      <w:pPr>
        <w:rPr>
          <w:lang w:val="pl-PL"/>
        </w:rPr>
      </w:pPr>
    </w:p>
    <w:p w14:paraId="0E59CC57" w14:textId="1CA99E60" w:rsidR="00716915" w:rsidRPr="00870059" w:rsidRDefault="00412EDA" w:rsidP="00716915">
      <w:pPr>
        <w:pStyle w:val="Nagwek1"/>
        <w:rPr>
          <w:lang w:val="pl-PL"/>
        </w:rPr>
      </w:pPr>
      <w:r>
        <w:rPr>
          <w:lang w:val="pl-PL"/>
        </w:rPr>
        <w:t>Zarządzanie subskrypcją firmową</w:t>
      </w:r>
    </w:p>
    <w:p w14:paraId="377FFF60" w14:textId="3A36D451" w:rsidR="00C33379" w:rsidRDefault="000C0F88" w:rsidP="00C33379">
      <w:pPr>
        <w:pStyle w:val="Nagwek2"/>
        <w:rPr>
          <w:lang w:val="pl-PL"/>
        </w:rPr>
      </w:pPr>
      <w:r>
        <w:rPr>
          <w:lang w:val="pl-PL"/>
        </w:rPr>
        <w:t>Zakup subskrypcji firmowej</w:t>
      </w:r>
    </w:p>
    <w:p w14:paraId="37C91FA8" w14:textId="77777777" w:rsidR="000E66D7" w:rsidRPr="000E66D7" w:rsidRDefault="000E66D7" w:rsidP="000E66D7">
      <w:pPr>
        <w:rPr>
          <w:lang w:val="pl-PL"/>
        </w:rPr>
      </w:pPr>
      <w:r w:rsidRPr="000E66D7">
        <w:rPr>
          <w:b/>
          <w:bCs/>
          <w:lang w:val="pl-PL"/>
        </w:rPr>
        <w:t>Jako</w:t>
      </w:r>
      <w:r w:rsidRPr="000E66D7">
        <w:rPr>
          <w:lang w:val="pl-PL"/>
        </w:rPr>
        <w:t xml:space="preserve"> administrator klienta korporacyjnego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Chcę</w:t>
      </w:r>
      <w:r w:rsidRPr="000E66D7">
        <w:rPr>
          <w:lang w:val="pl-PL"/>
        </w:rPr>
        <w:t xml:space="preserve"> móc zakupić miesięczną subskrypcję dla mojej firmy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Aby</w:t>
      </w:r>
      <w:r w:rsidRPr="000E66D7">
        <w:rPr>
          <w:lang w:val="pl-PL"/>
        </w:rPr>
        <w:t xml:space="preserve"> zapewnić pracownikom dostęp do nieograniczonych przejazdów.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Kryteria akceptacji:</w:t>
      </w:r>
    </w:p>
    <w:p w14:paraId="39D03617" w14:textId="77777777" w:rsidR="000E66D7" w:rsidRPr="000E66D7" w:rsidRDefault="000E66D7" w:rsidP="00EC0E8E">
      <w:pPr>
        <w:numPr>
          <w:ilvl w:val="0"/>
          <w:numId w:val="18"/>
        </w:numPr>
        <w:rPr>
          <w:lang w:val="pl-PL"/>
        </w:rPr>
      </w:pPr>
      <w:r w:rsidRPr="000E66D7">
        <w:rPr>
          <w:lang w:val="pl-PL"/>
        </w:rPr>
        <w:t>Użytkownik firmowy wybiera odpowiedni plan subskrypcyjny w aplikacji.</w:t>
      </w:r>
    </w:p>
    <w:p w14:paraId="6A9F821B" w14:textId="21A45EDA" w:rsidR="000E66D7" w:rsidRPr="00FD263A" w:rsidRDefault="000E66D7" w:rsidP="00EC0E8E">
      <w:pPr>
        <w:numPr>
          <w:ilvl w:val="0"/>
          <w:numId w:val="18"/>
        </w:numPr>
        <w:rPr>
          <w:lang w:val="pl-PL"/>
        </w:rPr>
      </w:pPr>
      <w:r w:rsidRPr="000E66D7">
        <w:rPr>
          <w:lang w:val="pl-PL"/>
        </w:rPr>
        <w:t>System generuje fakturę dla firmy</w:t>
      </w:r>
      <w:r w:rsidR="00FD263A">
        <w:rPr>
          <w:lang w:val="pl-PL"/>
        </w:rPr>
        <w:t>, a s</w:t>
      </w:r>
      <w:r w:rsidRPr="000E66D7">
        <w:rPr>
          <w:lang w:val="pl-PL"/>
        </w:rPr>
        <w:t>ubskrypcja staje się aktywna po zaksięgowaniu płatności.</w:t>
      </w:r>
    </w:p>
    <w:p w14:paraId="53555A0A" w14:textId="3C55B92B" w:rsidR="00C33379" w:rsidRDefault="000C0F88" w:rsidP="00C33379">
      <w:pPr>
        <w:pStyle w:val="Nagwek2"/>
        <w:rPr>
          <w:lang w:val="pl-PL"/>
        </w:rPr>
      </w:pPr>
      <w:r>
        <w:rPr>
          <w:lang w:val="pl-PL"/>
        </w:rPr>
        <w:t>Dodawanie użytkowników do subskrypcji</w:t>
      </w:r>
    </w:p>
    <w:p w14:paraId="2744A70F" w14:textId="77777777" w:rsidR="000E66D7" w:rsidRPr="000E66D7" w:rsidRDefault="000E66D7" w:rsidP="000E66D7">
      <w:pPr>
        <w:rPr>
          <w:lang w:val="pl-PL"/>
        </w:rPr>
      </w:pPr>
      <w:r w:rsidRPr="000E66D7">
        <w:rPr>
          <w:b/>
          <w:bCs/>
          <w:lang w:val="pl-PL"/>
        </w:rPr>
        <w:t>Jako</w:t>
      </w:r>
      <w:r w:rsidRPr="000E66D7">
        <w:rPr>
          <w:lang w:val="pl-PL"/>
        </w:rPr>
        <w:t xml:space="preserve"> administrator klienta korporacyjnego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Chcę</w:t>
      </w:r>
      <w:r w:rsidRPr="000E66D7">
        <w:rPr>
          <w:lang w:val="pl-PL"/>
        </w:rPr>
        <w:t xml:space="preserve"> móc dodawać użytkowników do mojej subskrypcji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Aby</w:t>
      </w:r>
      <w:r w:rsidRPr="000E66D7">
        <w:rPr>
          <w:lang w:val="pl-PL"/>
        </w:rPr>
        <w:t xml:space="preserve"> udostępnić im przejazdy bez opłat indywidualnych.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Kryteria akceptacji:</w:t>
      </w:r>
    </w:p>
    <w:p w14:paraId="0FC9A69F" w14:textId="77777777" w:rsidR="000E66D7" w:rsidRPr="000E66D7" w:rsidRDefault="000E66D7" w:rsidP="00EC0E8E">
      <w:pPr>
        <w:numPr>
          <w:ilvl w:val="0"/>
          <w:numId w:val="17"/>
        </w:numPr>
        <w:rPr>
          <w:lang w:val="pl-PL"/>
        </w:rPr>
      </w:pPr>
      <w:r w:rsidRPr="000E66D7">
        <w:rPr>
          <w:lang w:val="pl-PL"/>
        </w:rPr>
        <w:t>Administrator podaje e-maile użytkowników do dodania.</w:t>
      </w:r>
    </w:p>
    <w:p w14:paraId="4609CFC5" w14:textId="77777777" w:rsidR="000E66D7" w:rsidRPr="000E66D7" w:rsidRDefault="000E66D7" w:rsidP="00EC0E8E">
      <w:pPr>
        <w:numPr>
          <w:ilvl w:val="0"/>
          <w:numId w:val="17"/>
        </w:numPr>
        <w:rPr>
          <w:lang w:val="pl-PL"/>
        </w:rPr>
      </w:pPr>
      <w:r w:rsidRPr="000E66D7">
        <w:rPr>
          <w:lang w:val="pl-PL"/>
        </w:rPr>
        <w:t>System wysyła zaproszenia do zarejestrowania kont w ramach subskrypcji.</w:t>
      </w:r>
    </w:p>
    <w:p w14:paraId="08787EB7" w14:textId="18E038E9" w:rsidR="000E66D7" w:rsidRPr="000E66D7" w:rsidRDefault="000E66D7" w:rsidP="00EC0E8E">
      <w:pPr>
        <w:numPr>
          <w:ilvl w:val="0"/>
          <w:numId w:val="17"/>
        </w:numPr>
        <w:rPr>
          <w:lang w:val="pl-PL"/>
        </w:rPr>
      </w:pPr>
      <w:r w:rsidRPr="000E66D7">
        <w:rPr>
          <w:lang w:val="pl-PL"/>
        </w:rPr>
        <w:t>Użytkownicy mogą korzystać z przejazdów po akceptacji zaproszenia.</w:t>
      </w:r>
    </w:p>
    <w:p w14:paraId="2876CD54" w14:textId="3FE6AF3C" w:rsidR="00C33379" w:rsidRDefault="00CB20CB" w:rsidP="00C33379">
      <w:pPr>
        <w:pStyle w:val="Nagwek2"/>
        <w:rPr>
          <w:lang w:val="pl-PL"/>
        </w:rPr>
      </w:pPr>
      <w:r>
        <w:rPr>
          <w:lang w:val="pl-PL"/>
        </w:rPr>
        <w:lastRenderedPageBreak/>
        <w:t>Usuwanie użytkowników z subskrypcji</w:t>
      </w:r>
    </w:p>
    <w:p w14:paraId="32A29C5C" w14:textId="77777777" w:rsidR="000E66D7" w:rsidRPr="000E66D7" w:rsidRDefault="000E66D7" w:rsidP="000E66D7">
      <w:pPr>
        <w:rPr>
          <w:lang w:val="pl-PL"/>
        </w:rPr>
      </w:pPr>
      <w:r w:rsidRPr="000E66D7">
        <w:rPr>
          <w:b/>
          <w:bCs/>
          <w:lang w:val="pl-PL"/>
        </w:rPr>
        <w:t>Jako</w:t>
      </w:r>
      <w:r w:rsidRPr="000E66D7">
        <w:rPr>
          <w:lang w:val="pl-PL"/>
        </w:rPr>
        <w:t xml:space="preserve"> administrator klienta korporacyjnego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Chcę</w:t>
      </w:r>
      <w:r w:rsidRPr="000E66D7">
        <w:rPr>
          <w:lang w:val="pl-PL"/>
        </w:rPr>
        <w:t xml:space="preserve"> móc usunąć użytkowników z mojej subskrypcji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Aby</w:t>
      </w:r>
      <w:r w:rsidRPr="000E66D7">
        <w:rPr>
          <w:lang w:val="pl-PL"/>
        </w:rPr>
        <w:t xml:space="preserve"> kontrolować listę osób korzystających z firmowych przejazdów.</w:t>
      </w:r>
      <w:r w:rsidRPr="000E66D7">
        <w:rPr>
          <w:lang w:val="pl-PL"/>
        </w:rPr>
        <w:br/>
      </w:r>
      <w:r w:rsidRPr="000E66D7">
        <w:rPr>
          <w:b/>
          <w:bCs/>
          <w:lang w:val="pl-PL"/>
        </w:rPr>
        <w:t>Kryteria akceptacji:</w:t>
      </w:r>
    </w:p>
    <w:p w14:paraId="2355503D" w14:textId="77777777" w:rsidR="000E66D7" w:rsidRPr="000E66D7" w:rsidRDefault="000E66D7" w:rsidP="00EC0E8E">
      <w:pPr>
        <w:numPr>
          <w:ilvl w:val="0"/>
          <w:numId w:val="16"/>
        </w:numPr>
        <w:rPr>
          <w:lang w:val="pl-PL"/>
        </w:rPr>
      </w:pPr>
      <w:r w:rsidRPr="000E66D7">
        <w:rPr>
          <w:lang w:val="pl-PL"/>
        </w:rPr>
        <w:t>Administrator może usunąć użytkownika w dowolnym momencie.</w:t>
      </w:r>
    </w:p>
    <w:p w14:paraId="763362E6" w14:textId="1C897991" w:rsidR="000E66D7" w:rsidRPr="000E66D7" w:rsidRDefault="000E66D7" w:rsidP="00EC0E8E">
      <w:pPr>
        <w:numPr>
          <w:ilvl w:val="0"/>
          <w:numId w:val="16"/>
        </w:numPr>
        <w:rPr>
          <w:lang w:val="pl-PL"/>
        </w:rPr>
      </w:pPr>
      <w:r w:rsidRPr="000E66D7">
        <w:rPr>
          <w:lang w:val="pl-PL"/>
        </w:rPr>
        <w:t>Użytkownik traci dostęp do subskrypcji natychmiast po usunięciu.</w:t>
      </w:r>
    </w:p>
    <w:p w14:paraId="11B6013A" w14:textId="6CC6AC1E" w:rsidR="00716915" w:rsidRDefault="00CB20CB" w:rsidP="00716915">
      <w:pPr>
        <w:pStyle w:val="Nagwek2"/>
        <w:rPr>
          <w:lang w:val="pl-PL"/>
        </w:rPr>
      </w:pPr>
      <w:r>
        <w:rPr>
          <w:lang w:val="pl-PL"/>
        </w:rPr>
        <w:t>Anulowanie subskrypcji</w:t>
      </w:r>
    </w:p>
    <w:p w14:paraId="417D8B5F" w14:textId="77777777" w:rsidR="00CB20CB" w:rsidRPr="00CB20CB" w:rsidRDefault="00CB20CB" w:rsidP="00CB20CB">
      <w:pPr>
        <w:rPr>
          <w:lang w:val="pl-PL"/>
        </w:rPr>
      </w:pPr>
      <w:r w:rsidRPr="00CB20CB">
        <w:rPr>
          <w:b/>
          <w:bCs/>
          <w:lang w:val="pl-PL"/>
        </w:rPr>
        <w:t>Jako</w:t>
      </w:r>
      <w:r w:rsidRPr="00CB20CB">
        <w:rPr>
          <w:lang w:val="pl-PL"/>
        </w:rPr>
        <w:t xml:space="preserve"> administrator klienta korporacyjnego</w:t>
      </w:r>
      <w:r w:rsidRPr="00CB20CB">
        <w:rPr>
          <w:lang w:val="pl-PL"/>
        </w:rPr>
        <w:br/>
      </w:r>
      <w:r w:rsidRPr="00CB20CB">
        <w:rPr>
          <w:b/>
          <w:bCs/>
          <w:lang w:val="pl-PL"/>
        </w:rPr>
        <w:t>Chcę</w:t>
      </w:r>
      <w:r w:rsidRPr="00CB20CB">
        <w:rPr>
          <w:lang w:val="pl-PL"/>
        </w:rPr>
        <w:t xml:space="preserve"> móc anulować subskrypcję</w:t>
      </w:r>
      <w:r w:rsidRPr="00CB20CB">
        <w:rPr>
          <w:lang w:val="pl-PL"/>
        </w:rPr>
        <w:br/>
      </w:r>
      <w:r w:rsidRPr="00CB20CB">
        <w:rPr>
          <w:b/>
          <w:bCs/>
          <w:lang w:val="pl-PL"/>
        </w:rPr>
        <w:t>Aby</w:t>
      </w:r>
      <w:r w:rsidRPr="00CB20CB">
        <w:rPr>
          <w:lang w:val="pl-PL"/>
        </w:rPr>
        <w:t xml:space="preserve"> zakończyć korzystanie z usługi w przypadku zmiany potrzeb.</w:t>
      </w:r>
      <w:r w:rsidRPr="00CB20CB">
        <w:rPr>
          <w:lang w:val="pl-PL"/>
        </w:rPr>
        <w:br/>
      </w:r>
      <w:r w:rsidRPr="00CB20CB">
        <w:rPr>
          <w:b/>
          <w:bCs/>
          <w:lang w:val="pl-PL"/>
        </w:rPr>
        <w:t>Kryteria akceptacji:</w:t>
      </w:r>
    </w:p>
    <w:p w14:paraId="0858A41E" w14:textId="77777777" w:rsidR="00CB20CB" w:rsidRPr="00CB20CB" w:rsidRDefault="00CB20CB" w:rsidP="00EC0E8E">
      <w:pPr>
        <w:numPr>
          <w:ilvl w:val="0"/>
          <w:numId w:val="15"/>
        </w:numPr>
        <w:rPr>
          <w:lang w:val="pl-PL"/>
        </w:rPr>
      </w:pPr>
      <w:r w:rsidRPr="00CB20CB">
        <w:rPr>
          <w:lang w:val="pl-PL"/>
        </w:rPr>
        <w:t>Administrator może anulować subskrypcję w ustawieniach konta firmowego.</w:t>
      </w:r>
    </w:p>
    <w:p w14:paraId="439CDF13" w14:textId="21C508CC" w:rsidR="001D737C" w:rsidRDefault="00CB20CB" w:rsidP="00EC0E8E">
      <w:pPr>
        <w:numPr>
          <w:ilvl w:val="0"/>
          <w:numId w:val="15"/>
        </w:numPr>
        <w:rPr>
          <w:lang w:val="pl-PL"/>
        </w:rPr>
      </w:pPr>
      <w:r w:rsidRPr="00CB20CB">
        <w:rPr>
          <w:lang w:val="pl-PL"/>
        </w:rPr>
        <w:t>System informuje o dacie zakończenia subskrypcji i przestaje naliczać opłaty.</w:t>
      </w:r>
    </w:p>
    <w:p w14:paraId="726D11FE" w14:textId="77777777" w:rsidR="00685AA7" w:rsidRPr="00F5277C" w:rsidRDefault="00685AA7">
      <w:pPr>
        <w:rPr>
          <w:lang w:val="pl-PL"/>
        </w:rPr>
      </w:pPr>
    </w:p>
    <w:p w14:paraId="5D5820A0" w14:textId="77777777" w:rsidR="00870059" w:rsidRPr="00870059" w:rsidRDefault="00870059" w:rsidP="00870059">
      <w:pPr>
        <w:pStyle w:val="Tytu"/>
        <w:rPr>
          <w:lang w:val="pl-PL"/>
        </w:rPr>
      </w:pPr>
      <w:r w:rsidRPr="00870059">
        <w:rPr>
          <w:lang w:val="pl-PL"/>
        </w:rPr>
        <w:t>Model przypadków użycia</w:t>
      </w:r>
      <w:r>
        <w:rPr>
          <w:lang w:val="pl-PL"/>
        </w:rPr>
        <w:t xml:space="preserve"> i prototypy interfejsów</w:t>
      </w:r>
    </w:p>
    <w:p w14:paraId="18E894EF" w14:textId="77777777" w:rsidR="00685AA7" w:rsidRPr="00870059" w:rsidRDefault="00870059">
      <w:pPr>
        <w:pStyle w:val="Nagwek1"/>
        <w:rPr>
          <w:lang w:val="pl-PL"/>
        </w:rPr>
      </w:pPr>
      <w:bookmarkStart w:id="0" w:name="_Toc436203377"/>
      <w:bookmarkStart w:id="1" w:name="_Toc452813577"/>
      <w:r w:rsidRPr="0846CA11">
        <w:rPr>
          <w:lang w:val="pl-PL"/>
        </w:rPr>
        <w:t>Diagram przypadków użycia</w:t>
      </w:r>
    </w:p>
    <w:p w14:paraId="2DA66380" w14:textId="3E29E26A" w:rsidR="00870059" w:rsidRPr="00870059" w:rsidRDefault="00870059" w:rsidP="0846CA11"/>
    <w:bookmarkEnd w:id="0"/>
    <w:bookmarkEnd w:id="1"/>
    <w:p w14:paraId="698AADD1" w14:textId="59D7E874" w:rsidR="000B1F49" w:rsidRDefault="5ECACA6D" w:rsidP="0846CA11">
      <w:pPr>
        <w:rPr>
          <w:lang w:val="pl-PL"/>
        </w:rPr>
      </w:pPr>
      <w:r>
        <w:rPr>
          <w:noProof/>
        </w:rPr>
        <w:drawing>
          <wp:inline distT="0" distB="0" distL="0" distR="0" wp14:anchorId="64827571" wp14:editId="3356EB49">
            <wp:extent cx="5943600" cy="2905125"/>
            <wp:effectExtent l="0" t="0" r="0" b="0"/>
            <wp:docPr id="1214956890" name="Picture 1214956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99C78F">
        <w:br/>
      </w:r>
    </w:p>
    <w:p w14:paraId="3D92B575" w14:textId="16336032" w:rsidR="1D99C78F" w:rsidRDefault="000B1F49" w:rsidP="000B1F49">
      <w:pPr>
        <w:widowControl/>
        <w:spacing w:line="240" w:lineRule="auto"/>
        <w:rPr>
          <w:lang w:val="pl-PL"/>
        </w:rPr>
      </w:pPr>
      <w:r>
        <w:rPr>
          <w:lang w:val="pl-PL"/>
        </w:rPr>
        <w:br w:type="page"/>
      </w:r>
    </w:p>
    <w:p w14:paraId="6343F4B3" w14:textId="77777777" w:rsidR="00685AA7" w:rsidRDefault="00870059">
      <w:pPr>
        <w:pStyle w:val="Nagwek1"/>
        <w:rPr>
          <w:lang w:val="pl-PL"/>
        </w:rPr>
      </w:pPr>
      <w:r w:rsidRPr="00870059">
        <w:rPr>
          <w:lang w:val="pl-PL"/>
        </w:rPr>
        <w:lastRenderedPageBreak/>
        <w:t>Specyfikacja przypadków użycia</w:t>
      </w:r>
    </w:p>
    <w:p w14:paraId="410F50A4" w14:textId="4794F895" w:rsidR="00870059" w:rsidRDefault="00CA514C" w:rsidP="00870059">
      <w:pPr>
        <w:pStyle w:val="Nagwek3"/>
        <w:rPr>
          <w:lang w:val="pl-PL"/>
        </w:rPr>
      </w:pPr>
      <w:r>
        <w:rPr>
          <w:lang w:val="pl-PL"/>
        </w:rPr>
        <w:t>Rejestracja użytkownika</w:t>
      </w:r>
    </w:p>
    <w:p w14:paraId="24234943" w14:textId="77777777" w:rsidR="00C756A1" w:rsidRPr="00C756A1" w:rsidRDefault="00C756A1" w:rsidP="00C756A1">
      <w:pPr>
        <w:rPr>
          <w:lang w:val="pl-PL"/>
        </w:rPr>
      </w:pPr>
    </w:p>
    <w:p w14:paraId="03A12BA6" w14:textId="6E0F3771" w:rsidR="00C958F7" w:rsidRDefault="00C958F7" w:rsidP="00C958F7">
      <w:pPr>
        <w:rPr>
          <w:lang w:val="pl-PL"/>
        </w:rPr>
      </w:pPr>
      <w:r>
        <w:rPr>
          <w:lang w:val="pl-PL"/>
        </w:rPr>
        <w:t>Wejście:</w:t>
      </w:r>
    </w:p>
    <w:p w14:paraId="205E9BC8" w14:textId="77777777" w:rsidR="00AF563F" w:rsidRPr="00AF563F" w:rsidRDefault="00AF563F" w:rsidP="00EC0E8E">
      <w:pPr>
        <w:pStyle w:val="Akapitzlist"/>
        <w:numPr>
          <w:ilvl w:val="0"/>
          <w:numId w:val="21"/>
        </w:numPr>
        <w:rPr>
          <w:lang w:val="pl-PL"/>
        </w:rPr>
      </w:pPr>
      <w:r w:rsidRPr="00AF563F">
        <w:rPr>
          <w:lang w:val="pl-PL"/>
        </w:rPr>
        <w:t>Użytkownik wprowadza dane: imię, nazwisko, adres e-mail, numer telefonu, hasło.</w:t>
      </w:r>
    </w:p>
    <w:p w14:paraId="165DEC1B" w14:textId="77777777" w:rsidR="0055623D" w:rsidRDefault="0055623D" w:rsidP="00EC0E8E">
      <w:pPr>
        <w:pStyle w:val="Akapitzlist"/>
        <w:numPr>
          <w:ilvl w:val="0"/>
          <w:numId w:val="21"/>
        </w:numPr>
        <w:rPr>
          <w:lang w:val="pl-PL"/>
        </w:rPr>
      </w:pPr>
      <w:r w:rsidRPr="0055623D">
        <w:rPr>
          <w:lang w:val="pl-PL"/>
        </w:rPr>
        <w:t>Użytkownik akceptuje regulamin (warunek wymagany).</w:t>
      </w:r>
    </w:p>
    <w:p w14:paraId="7603FDF7" w14:textId="49ACBB93" w:rsidR="00FB7173" w:rsidRPr="0055623D" w:rsidRDefault="00FB7173" w:rsidP="00EC0E8E">
      <w:pPr>
        <w:pStyle w:val="Akapitzlist"/>
        <w:numPr>
          <w:ilvl w:val="0"/>
          <w:numId w:val="21"/>
        </w:numPr>
        <w:rPr>
          <w:lang w:val="pl-PL"/>
        </w:rPr>
      </w:pPr>
      <w:r w:rsidRPr="00FB7173">
        <w:rPr>
          <w:lang w:val="pl-PL"/>
        </w:rPr>
        <w:t>Opcjonalnie: akceptacja zgody na otrzymywanie powiadomień marketingowych.</w:t>
      </w:r>
    </w:p>
    <w:p w14:paraId="698F2217" w14:textId="42FD9C31" w:rsidR="00AF563F" w:rsidRDefault="00AF563F" w:rsidP="00EC0E8E">
      <w:pPr>
        <w:pStyle w:val="Akapitzlist"/>
        <w:numPr>
          <w:ilvl w:val="0"/>
          <w:numId w:val="21"/>
        </w:numPr>
        <w:rPr>
          <w:lang w:val="pl-PL"/>
        </w:rPr>
      </w:pPr>
      <w:r w:rsidRPr="00AF563F">
        <w:rPr>
          <w:lang w:val="pl-PL"/>
        </w:rPr>
        <w:t>System weryfikuje, czy dane są poprawne i unikalne.</w:t>
      </w:r>
    </w:p>
    <w:p w14:paraId="5B822BCA" w14:textId="77777777" w:rsidR="00C756A1" w:rsidRPr="00AF563F" w:rsidRDefault="00C756A1" w:rsidP="00C756A1">
      <w:pPr>
        <w:pStyle w:val="Akapitzlist"/>
        <w:rPr>
          <w:lang w:val="pl-PL"/>
        </w:rPr>
      </w:pPr>
    </w:p>
    <w:p w14:paraId="496FBF0E" w14:textId="5A2000EF" w:rsidR="00AF563F" w:rsidRDefault="003D3B7D" w:rsidP="00C958F7">
      <w:pPr>
        <w:rPr>
          <w:lang w:val="pl-PL"/>
        </w:rPr>
      </w:pPr>
      <w:r>
        <w:rPr>
          <w:lang w:val="pl-PL"/>
        </w:rPr>
        <w:t>Wyjście:</w:t>
      </w:r>
    </w:p>
    <w:p w14:paraId="3D3EB0DE" w14:textId="3830FFF1" w:rsidR="003D3B7D" w:rsidRPr="003D3B7D" w:rsidRDefault="003D3B7D" w:rsidP="00EC0E8E">
      <w:pPr>
        <w:pStyle w:val="Akapitzlist"/>
        <w:numPr>
          <w:ilvl w:val="0"/>
          <w:numId w:val="22"/>
        </w:numPr>
        <w:rPr>
          <w:lang w:val="pl-PL"/>
        </w:rPr>
      </w:pPr>
      <w:r w:rsidRPr="003D3B7D">
        <w:rPr>
          <w:lang w:val="pl-PL"/>
        </w:rPr>
        <w:t>Potwierdzenie utworzenia konta (</w:t>
      </w:r>
      <w:r w:rsidR="00032CAD">
        <w:rPr>
          <w:lang w:val="pl-PL"/>
        </w:rPr>
        <w:t>poprzez wiadomość sms lub</w:t>
      </w:r>
      <w:r w:rsidRPr="003D3B7D">
        <w:rPr>
          <w:lang w:val="pl-PL"/>
        </w:rPr>
        <w:t xml:space="preserve"> e-mail z linkiem aktywacyjnym).</w:t>
      </w:r>
    </w:p>
    <w:p w14:paraId="18B4477C" w14:textId="2913FFA7" w:rsidR="003D3B7D" w:rsidRDefault="003D3B7D" w:rsidP="00EC0E8E">
      <w:pPr>
        <w:pStyle w:val="Akapitzlist"/>
        <w:numPr>
          <w:ilvl w:val="0"/>
          <w:numId w:val="22"/>
        </w:numPr>
        <w:rPr>
          <w:lang w:val="pl-PL"/>
        </w:rPr>
      </w:pPr>
      <w:r w:rsidRPr="003D3B7D">
        <w:rPr>
          <w:lang w:val="pl-PL"/>
        </w:rPr>
        <w:t>Użytkownik zostaje zalogowany po zakończeniu rejestracji (jeśli proces zakończył się sukcesem).</w:t>
      </w:r>
    </w:p>
    <w:p w14:paraId="6B827D64" w14:textId="77777777" w:rsidR="00C756A1" w:rsidRPr="003D3B7D" w:rsidRDefault="00C756A1" w:rsidP="00C756A1">
      <w:pPr>
        <w:pStyle w:val="Akapitzlist"/>
        <w:rPr>
          <w:lang w:val="pl-PL"/>
        </w:rPr>
      </w:pPr>
    </w:p>
    <w:p w14:paraId="1169CA40" w14:textId="6E6C678A" w:rsidR="003D3B7D" w:rsidRDefault="003D3B7D" w:rsidP="00C958F7">
      <w:pPr>
        <w:rPr>
          <w:lang w:val="pl-PL"/>
        </w:rPr>
      </w:pPr>
      <w:r>
        <w:rPr>
          <w:lang w:val="pl-PL"/>
        </w:rPr>
        <w:t>Reguły biznesowe:</w:t>
      </w:r>
    </w:p>
    <w:p w14:paraId="37E6860C" w14:textId="4AFD6820" w:rsidR="00BD5003" w:rsidRPr="00BD5003" w:rsidRDefault="00133FBE" w:rsidP="00B142E9">
      <w:pPr>
        <w:pStyle w:val="Akapitzlist"/>
        <w:numPr>
          <w:ilvl w:val="0"/>
          <w:numId w:val="27"/>
        </w:numPr>
        <w:rPr>
          <w:lang w:val="pl-PL"/>
        </w:rPr>
      </w:pPr>
      <w:r w:rsidRPr="00250F40">
        <w:rPr>
          <w:lang w:val="pl-PL"/>
        </w:rPr>
        <w:t>Użytkownik:</w:t>
      </w:r>
    </w:p>
    <w:p w14:paraId="1EA755B0" w14:textId="2A290BCA" w:rsidR="00BD5003" w:rsidRDefault="00BD5003" w:rsidP="00B142E9">
      <w:pPr>
        <w:pStyle w:val="Akapitzlist"/>
        <w:numPr>
          <w:ilvl w:val="0"/>
          <w:numId w:val="28"/>
        </w:numPr>
        <w:rPr>
          <w:lang w:val="pl-PL"/>
        </w:rPr>
      </w:pPr>
      <w:r w:rsidRPr="00BD5003">
        <w:rPr>
          <w:lang w:val="pl-PL"/>
        </w:rPr>
        <w:t>Użytkownikiem jest każda osoba korzystająca z aplikacji.</w:t>
      </w:r>
    </w:p>
    <w:p w14:paraId="2847E411" w14:textId="3D4DEAF8" w:rsidR="000E1351" w:rsidRPr="00133FBE" w:rsidRDefault="000E1351" w:rsidP="00B142E9">
      <w:pPr>
        <w:pStyle w:val="Akapitzlist"/>
        <w:numPr>
          <w:ilvl w:val="0"/>
          <w:numId w:val="28"/>
        </w:numPr>
        <w:rPr>
          <w:lang w:val="pl-PL"/>
        </w:rPr>
      </w:pPr>
      <w:r w:rsidRPr="000E1351">
        <w:rPr>
          <w:lang w:val="pl-PL"/>
        </w:rPr>
        <w:t>Każdy użytkownik posiada login oraz hasło.</w:t>
      </w:r>
    </w:p>
    <w:p w14:paraId="35FE5EB7" w14:textId="77777777" w:rsidR="00DA1047" w:rsidRPr="00DA1047" w:rsidRDefault="00133FBE">
      <w:pPr>
        <w:pStyle w:val="Akapitzlist"/>
        <w:numPr>
          <w:ilvl w:val="0"/>
          <w:numId w:val="28"/>
        </w:numPr>
        <w:rPr>
          <w:lang w:val="pl-PL"/>
        </w:rPr>
      </w:pPr>
      <w:r w:rsidRPr="00DA1047">
        <w:rPr>
          <w:lang w:val="pl-PL"/>
        </w:rPr>
        <w:t>Użytkownik musi zaakceptować regulamin przed utworzeniem konta.</w:t>
      </w:r>
      <w:r w:rsidR="006A2C99" w:rsidRPr="00DA1047">
        <w:rPr>
          <w:lang w:val="pl-PL"/>
        </w:rPr>
        <w:t xml:space="preserve"> </w:t>
      </w:r>
      <w:r w:rsidR="00DA1047" w:rsidRPr="00DA1047">
        <w:rPr>
          <w:i/>
          <w:iCs/>
          <w:color w:val="4472C4" w:themeColor="accent5"/>
          <w:lang w:val="pl-PL"/>
        </w:rPr>
        <w:t>[nie ma w regułach z Etapu 1]</w:t>
      </w:r>
    </w:p>
    <w:p w14:paraId="69FF9D36" w14:textId="0388E679" w:rsidR="00C756A1" w:rsidRPr="00DA1047" w:rsidRDefault="000E1351">
      <w:pPr>
        <w:pStyle w:val="Akapitzlist"/>
        <w:numPr>
          <w:ilvl w:val="0"/>
          <w:numId w:val="28"/>
        </w:numPr>
        <w:rPr>
          <w:lang w:val="pl-PL"/>
        </w:rPr>
      </w:pPr>
      <w:r w:rsidRPr="00DA1047">
        <w:rPr>
          <w:lang w:val="pl-PL"/>
        </w:rPr>
        <w:t>Każdy użytkownik musi posiadać unikalny login (adres e-mail) oraz hasło zgodne z wymogami bezpieczeństwa.</w:t>
      </w:r>
      <w:r w:rsidR="006A2C99" w:rsidRPr="00DA1047">
        <w:rPr>
          <w:lang w:val="pl-PL"/>
        </w:rPr>
        <w:t xml:space="preserve"> </w:t>
      </w:r>
      <w:r w:rsidR="00DA1047" w:rsidRPr="00DA1047">
        <w:rPr>
          <w:i/>
          <w:iCs/>
          <w:color w:val="4472C4" w:themeColor="accent5"/>
          <w:lang w:val="pl-PL"/>
        </w:rPr>
        <w:t>[</w:t>
      </w:r>
      <w:r w:rsidR="006A2C99" w:rsidRPr="00DA1047">
        <w:rPr>
          <w:i/>
          <w:iCs/>
          <w:color w:val="4472C4" w:themeColor="accent5"/>
          <w:lang w:val="pl-PL"/>
        </w:rPr>
        <w:t>nie ma w regułach</w:t>
      </w:r>
      <w:r w:rsidR="007F18CB" w:rsidRPr="00DA1047">
        <w:rPr>
          <w:i/>
          <w:iCs/>
          <w:color w:val="4472C4" w:themeColor="accent5"/>
          <w:lang w:val="pl-PL"/>
        </w:rPr>
        <w:t xml:space="preserve"> z Etapu 1</w:t>
      </w:r>
      <w:r w:rsidR="00DA1047" w:rsidRPr="00DA1047">
        <w:rPr>
          <w:i/>
          <w:iCs/>
          <w:color w:val="4472C4" w:themeColor="accent5"/>
          <w:lang w:val="pl-PL"/>
        </w:rPr>
        <w:t>]</w:t>
      </w:r>
    </w:p>
    <w:p w14:paraId="2FDB4BCC" w14:textId="77777777" w:rsidR="006E226E" w:rsidRPr="006E226E" w:rsidRDefault="006E226E" w:rsidP="006E226E">
      <w:pPr>
        <w:pStyle w:val="Akapitzlist"/>
        <w:ind w:left="1080"/>
        <w:rPr>
          <w:lang w:val="pl-PL"/>
        </w:rPr>
      </w:pPr>
    </w:p>
    <w:p w14:paraId="708F01C5" w14:textId="77777777" w:rsidR="006441A4" w:rsidRPr="006441A4" w:rsidRDefault="006441A4" w:rsidP="006441A4">
      <w:pPr>
        <w:rPr>
          <w:lang w:val="pl-PL"/>
        </w:rPr>
      </w:pPr>
      <w:r w:rsidRPr="006441A4">
        <w:rPr>
          <w:lang w:val="pl-PL"/>
        </w:rPr>
        <w:t>Alternatywne wątki:</w:t>
      </w:r>
    </w:p>
    <w:p w14:paraId="3943C699" w14:textId="77777777" w:rsidR="006441A4" w:rsidRPr="006441A4" w:rsidRDefault="006441A4" w:rsidP="00B142E9">
      <w:pPr>
        <w:pStyle w:val="Akapitzlist"/>
        <w:numPr>
          <w:ilvl w:val="0"/>
          <w:numId w:val="23"/>
        </w:numPr>
        <w:rPr>
          <w:lang w:val="pl-PL"/>
        </w:rPr>
      </w:pPr>
      <w:r w:rsidRPr="006441A4">
        <w:rPr>
          <w:lang w:val="pl-PL"/>
        </w:rPr>
        <w:t>Nieprawidłowe dane wejściowe.</w:t>
      </w:r>
    </w:p>
    <w:p w14:paraId="7826A1F0" w14:textId="77777777" w:rsidR="006441A4" w:rsidRPr="006441A4" w:rsidRDefault="006441A4" w:rsidP="00B142E9">
      <w:pPr>
        <w:pStyle w:val="Akapitzlist"/>
        <w:numPr>
          <w:ilvl w:val="0"/>
          <w:numId w:val="23"/>
        </w:numPr>
        <w:rPr>
          <w:lang w:val="pl-PL"/>
        </w:rPr>
      </w:pPr>
      <w:r w:rsidRPr="006441A4">
        <w:rPr>
          <w:lang w:val="pl-PL"/>
        </w:rPr>
        <w:t>Adres e-mail już istnieje w systemie.</w:t>
      </w:r>
    </w:p>
    <w:p w14:paraId="075F4C82" w14:textId="7D1F6387" w:rsidR="006441A4" w:rsidRDefault="006441A4" w:rsidP="00B142E9">
      <w:pPr>
        <w:pStyle w:val="Akapitzlist"/>
        <w:numPr>
          <w:ilvl w:val="0"/>
          <w:numId w:val="23"/>
        </w:numPr>
        <w:rPr>
          <w:lang w:val="pl-PL"/>
        </w:rPr>
      </w:pPr>
      <w:r w:rsidRPr="006441A4">
        <w:rPr>
          <w:lang w:val="pl-PL"/>
        </w:rPr>
        <w:t>Użytkownik nie akceptuje regulaminu.</w:t>
      </w:r>
    </w:p>
    <w:p w14:paraId="75782C81" w14:textId="77777777" w:rsidR="000B1F49" w:rsidRPr="000B1F49" w:rsidRDefault="000B1F49" w:rsidP="000B1F49">
      <w:pPr>
        <w:rPr>
          <w:lang w:val="pl-PL"/>
        </w:rPr>
      </w:pPr>
    </w:p>
    <w:p w14:paraId="5EABFA3B" w14:textId="19029ED1" w:rsidR="000B1F49" w:rsidRPr="000B1F49" w:rsidRDefault="000B1F49" w:rsidP="000B1F49">
      <w:pPr>
        <w:rPr>
          <w:i/>
          <w:iCs/>
          <w:u w:val="single"/>
          <w:lang w:val="pl-PL"/>
        </w:rPr>
      </w:pPr>
      <w:r w:rsidRPr="000B1F49">
        <w:rPr>
          <w:i/>
          <w:iCs/>
          <w:u w:val="single"/>
          <w:lang w:val="pl-PL"/>
        </w:rPr>
        <w:t>Scenariusze przypadków użycia:</w:t>
      </w:r>
    </w:p>
    <w:p w14:paraId="063DB93A" w14:textId="77777777" w:rsidR="000B1F49" w:rsidRPr="000B1F49" w:rsidRDefault="000B1F49" w:rsidP="000B1F49">
      <w:pPr>
        <w:rPr>
          <w:lang w:val="pl-PL"/>
        </w:rPr>
      </w:pPr>
    </w:p>
    <w:p w14:paraId="4BE7A44C" w14:textId="31306484" w:rsidR="000B1F49" w:rsidRPr="000B1F49" w:rsidRDefault="000B1F49" w:rsidP="000B1F49">
      <w:pPr>
        <w:rPr>
          <w:lang w:val="pl-PL"/>
        </w:rPr>
      </w:pPr>
      <w:r w:rsidRPr="000B1F49">
        <w:rPr>
          <w:lang w:val="pl-PL"/>
        </w:rPr>
        <w:t>Główny wątek:</w:t>
      </w:r>
      <w:r w:rsidR="008F3CA2">
        <w:rPr>
          <w:lang w:val="pl-PL"/>
        </w:rPr>
        <w:t xml:space="preserve"> </w:t>
      </w:r>
    </w:p>
    <w:p w14:paraId="5B6CFB94" w14:textId="361E8D0B" w:rsidR="001B6D12" w:rsidRDefault="006F24C8" w:rsidP="00B142E9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 xml:space="preserve">System weryfikuje czy </w:t>
      </w:r>
      <w:r w:rsidR="002F6604">
        <w:rPr>
          <w:lang w:val="pl-PL"/>
        </w:rPr>
        <w:t>użytkownik zaakceptował regulamin</w:t>
      </w:r>
    </w:p>
    <w:p w14:paraId="55387D39" w14:textId="4D69FC06" w:rsidR="002F6604" w:rsidRDefault="002F6604" w:rsidP="00B142E9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>System sprawdza, czy wprowadzone przez użytkownika dane są poprawne</w:t>
      </w:r>
    </w:p>
    <w:p w14:paraId="2F64AAF4" w14:textId="1925F0FB" w:rsidR="001269D1" w:rsidRDefault="001269D1" w:rsidP="00B142E9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>System sprawdza, czy podany email nie jest już zarejestrowany</w:t>
      </w:r>
    </w:p>
    <w:p w14:paraId="380C6D3C" w14:textId="7E0C4BDE" w:rsidR="00C53532" w:rsidRDefault="00C53532" w:rsidP="00B142E9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>System wysyła wiadomość weryfikacyjną na email lub SMS</w:t>
      </w:r>
    </w:p>
    <w:p w14:paraId="45972172" w14:textId="58A9F8E9" w:rsidR="001269D1" w:rsidRDefault="001269D1" w:rsidP="00B142E9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 xml:space="preserve">System tworzy konto </w:t>
      </w:r>
      <w:r w:rsidR="00C53532">
        <w:rPr>
          <w:lang w:val="pl-PL"/>
        </w:rPr>
        <w:t>użytkownika</w:t>
      </w:r>
    </w:p>
    <w:p w14:paraId="3522E6F3" w14:textId="3C1B741F" w:rsidR="00C53532" w:rsidRDefault="00C53532" w:rsidP="00B142E9">
      <w:pPr>
        <w:pStyle w:val="Akapitzlist"/>
        <w:numPr>
          <w:ilvl w:val="0"/>
          <w:numId w:val="24"/>
        </w:numPr>
        <w:rPr>
          <w:lang w:val="pl-PL"/>
        </w:rPr>
      </w:pPr>
      <w:r>
        <w:rPr>
          <w:lang w:val="pl-PL"/>
        </w:rPr>
        <w:t>System automatycznie loguje użytkownika na nowo utworzone konto</w:t>
      </w:r>
    </w:p>
    <w:p w14:paraId="1D887627" w14:textId="77777777" w:rsidR="00C756A1" w:rsidRDefault="00C756A1" w:rsidP="00C756A1">
      <w:pPr>
        <w:pStyle w:val="Akapitzlist"/>
        <w:rPr>
          <w:lang w:val="pl-PL"/>
        </w:rPr>
      </w:pPr>
    </w:p>
    <w:p w14:paraId="2F176523" w14:textId="00476A73" w:rsidR="000B1F49" w:rsidRPr="000B1F49" w:rsidRDefault="000B1F49" w:rsidP="000B1F49">
      <w:pPr>
        <w:rPr>
          <w:lang w:val="pl-PL"/>
        </w:rPr>
      </w:pPr>
      <w:r w:rsidRPr="000B1F49">
        <w:rPr>
          <w:lang w:val="pl-PL"/>
        </w:rPr>
        <w:t>Wątek alternatywny 1: Nieprawidłowe dane wejściowe</w:t>
      </w:r>
    </w:p>
    <w:p w14:paraId="612E1599" w14:textId="6862CD28" w:rsidR="00C53532" w:rsidRDefault="00C53532" w:rsidP="00B142E9">
      <w:pPr>
        <w:pStyle w:val="Akapitzlist"/>
        <w:numPr>
          <w:ilvl w:val="0"/>
          <w:numId w:val="25"/>
        </w:numPr>
        <w:rPr>
          <w:lang w:val="pl-PL"/>
        </w:rPr>
      </w:pPr>
      <w:r w:rsidRPr="00C53532">
        <w:rPr>
          <w:lang w:val="pl-PL"/>
        </w:rPr>
        <w:t xml:space="preserve">System wykrywa niepoprawne dane wprowadzone przez użytkownika (np. </w:t>
      </w:r>
      <w:r w:rsidR="00C14998">
        <w:rPr>
          <w:lang w:val="pl-PL"/>
        </w:rPr>
        <w:t>niepoprawny format numeru telefonu</w:t>
      </w:r>
      <w:r w:rsidRPr="00C53532">
        <w:rPr>
          <w:lang w:val="pl-PL"/>
        </w:rPr>
        <w:t>, zbyt słabe hasło)</w:t>
      </w:r>
    </w:p>
    <w:p w14:paraId="28165B52" w14:textId="5C9BD458" w:rsidR="000B1F49" w:rsidRDefault="000B1F49" w:rsidP="00B142E9">
      <w:pPr>
        <w:pStyle w:val="Akapitzlist"/>
        <w:numPr>
          <w:ilvl w:val="0"/>
          <w:numId w:val="25"/>
        </w:numPr>
        <w:rPr>
          <w:lang w:val="pl-PL"/>
        </w:rPr>
      </w:pPr>
      <w:r w:rsidRPr="000B1F49">
        <w:rPr>
          <w:lang w:val="pl-PL"/>
        </w:rPr>
        <w:t>System wyświetla odpowiedni komunikat błędu i umożliwia poprawę.</w:t>
      </w:r>
    </w:p>
    <w:p w14:paraId="48628C1F" w14:textId="77777777" w:rsidR="00C756A1" w:rsidRDefault="00C756A1" w:rsidP="00C756A1">
      <w:pPr>
        <w:pStyle w:val="Akapitzlist"/>
        <w:rPr>
          <w:lang w:val="pl-PL"/>
        </w:rPr>
      </w:pPr>
    </w:p>
    <w:p w14:paraId="4521085C" w14:textId="77777777" w:rsidR="000B1F49" w:rsidRPr="000B1F49" w:rsidRDefault="000B1F49" w:rsidP="000B1F49">
      <w:pPr>
        <w:rPr>
          <w:lang w:val="pl-PL"/>
        </w:rPr>
      </w:pPr>
      <w:r w:rsidRPr="000B1F49">
        <w:rPr>
          <w:lang w:val="pl-PL"/>
        </w:rPr>
        <w:t>Wątek alternatywny 2: E-mail już istnieje</w:t>
      </w:r>
    </w:p>
    <w:p w14:paraId="1F4A87AB" w14:textId="77777777" w:rsidR="000B1F49" w:rsidRPr="000B1F49" w:rsidRDefault="000B1F49" w:rsidP="00B142E9">
      <w:pPr>
        <w:pStyle w:val="Akapitzlist"/>
        <w:numPr>
          <w:ilvl w:val="0"/>
          <w:numId w:val="26"/>
        </w:numPr>
        <w:rPr>
          <w:lang w:val="pl-PL"/>
        </w:rPr>
      </w:pPr>
      <w:r w:rsidRPr="000B1F49">
        <w:rPr>
          <w:lang w:val="pl-PL"/>
        </w:rPr>
        <w:t>System wykrywa, że podany adres e-mail jest już zarejestrowany.</w:t>
      </w:r>
    </w:p>
    <w:p w14:paraId="56E05A98" w14:textId="563CA4D7" w:rsidR="000B1F49" w:rsidRDefault="000B1F49" w:rsidP="00B142E9">
      <w:pPr>
        <w:pStyle w:val="Akapitzlist"/>
        <w:numPr>
          <w:ilvl w:val="0"/>
          <w:numId w:val="26"/>
        </w:numPr>
        <w:rPr>
          <w:lang w:val="pl-PL"/>
        </w:rPr>
      </w:pPr>
      <w:r w:rsidRPr="000B1F49">
        <w:rPr>
          <w:lang w:val="pl-PL"/>
        </w:rPr>
        <w:t xml:space="preserve">System wyświetla komunikat i </w:t>
      </w:r>
      <w:r w:rsidR="00461A21">
        <w:rPr>
          <w:lang w:val="pl-PL"/>
        </w:rPr>
        <w:t>przenosi użytkownika na formularz logowania.</w:t>
      </w:r>
    </w:p>
    <w:p w14:paraId="00286C9C" w14:textId="77777777" w:rsidR="00C756A1" w:rsidRDefault="00C756A1" w:rsidP="00C756A1">
      <w:pPr>
        <w:pStyle w:val="Akapitzlist"/>
        <w:rPr>
          <w:lang w:val="pl-PL"/>
        </w:rPr>
      </w:pPr>
    </w:p>
    <w:p w14:paraId="24057C19" w14:textId="18D8D91D" w:rsidR="000B1F49" w:rsidRDefault="000B1F49" w:rsidP="000B1F49">
      <w:pPr>
        <w:rPr>
          <w:lang w:val="pl-PL"/>
        </w:rPr>
      </w:pPr>
      <w:r>
        <w:rPr>
          <w:lang w:val="pl-PL"/>
        </w:rPr>
        <w:t xml:space="preserve">Wątek alternatywny 3: </w:t>
      </w:r>
      <w:r w:rsidR="000A652B" w:rsidRPr="000A652B">
        <w:rPr>
          <w:lang w:val="pl-PL"/>
        </w:rPr>
        <w:t>Użytkownik nie akceptuje regulaminu</w:t>
      </w:r>
    </w:p>
    <w:p w14:paraId="336DB47A" w14:textId="77777777" w:rsidR="00796A7D" w:rsidRPr="00796A7D" w:rsidRDefault="00796A7D" w:rsidP="00B142E9">
      <w:pPr>
        <w:pStyle w:val="Akapitzlist"/>
        <w:numPr>
          <w:ilvl w:val="0"/>
          <w:numId w:val="25"/>
        </w:numPr>
        <w:rPr>
          <w:lang w:val="pl-PL"/>
        </w:rPr>
      </w:pPr>
      <w:r w:rsidRPr="00796A7D">
        <w:rPr>
          <w:lang w:val="pl-PL"/>
        </w:rPr>
        <w:t>System wykrywa brak akceptacji regulaminu przez użytkownika.</w:t>
      </w:r>
    </w:p>
    <w:p w14:paraId="3B4A4F6E" w14:textId="51834151" w:rsidR="00F61D43" w:rsidRDefault="000A652B" w:rsidP="00B142E9">
      <w:pPr>
        <w:pStyle w:val="Akapitzlist"/>
        <w:numPr>
          <w:ilvl w:val="0"/>
          <w:numId w:val="25"/>
        </w:numPr>
        <w:rPr>
          <w:lang w:val="pl-PL"/>
        </w:rPr>
      </w:pPr>
      <w:r w:rsidRPr="000A652B">
        <w:rPr>
          <w:lang w:val="pl-PL"/>
        </w:rPr>
        <w:t>System wyświetla komunikat: „Aby założyć konto, musisz zaakceptować regulamin.”</w:t>
      </w:r>
      <w:r w:rsidR="00461A21">
        <w:rPr>
          <w:lang w:val="pl-PL"/>
        </w:rPr>
        <w:t xml:space="preserve"> </w:t>
      </w:r>
      <w:r w:rsidR="00461A21" w:rsidRPr="000B1F49">
        <w:rPr>
          <w:lang w:val="pl-PL"/>
        </w:rPr>
        <w:t>i umożliwia poprawę.</w:t>
      </w:r>
    </w:p>
    <w:p w14:paraId="07DFC5C2" w14:textId="77777777" w:rsidR="009C47A4" w:rsidRDefault="009C47A4" w:rsidP="009C47A4">
      <w:pPr>
        <w:rPr>
          <w:lang w:val="pl-PL"/>
        </w:rPr>
      </w:pPr>
    </w:p>
    <w:p w14:paraId="7C934179" w14:textId="313A1C4E" w:rsidR="000A652B" w:rsidRDefault="009C47A4" w:rsidP="009C47A4">
      <w:pPr>
        <w:rPr>
          <w:lang w:val="pl-PL"/>
        </w:rPr>
      </w:pPr>
      <w:r w:rsidRPr="009C47A4">
        <w:rPr>
          <w:noProof/>
          <w:lang w:val="pl-PL"/>
        </w:rPr>
        <w:lastRenderedPageBreak/>
        <w:drawing>
          <wp:inline distT="0" distB="0" distL="0" distR="0" wp14:anchorId="5B06E1E7" wp14:editId="31E1745F">
            <wp:extent cx="5943600" cy="2900045"/>
            <wp:effectExtent l="0" t="0" r="0" b="0"/>
            <wp:docPr id="959687821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87821" name="Obraz 1" descr="Obraz zawierający tekst, zrzut ekranu, diagram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F163" w14:textId="77777777" w:rsidR="009C47A4" w:rsidRPr="009C47A4" w:rsidRDefault="009C47A4" w:rsidP="009C47A4">
      <w:pPr>
        <w:rPr>
          <w:lang w:val="pl-PL"/>
        </w:rPr>
      </w:pPr>
    </w:p>
    <w:p w14:paraId="48D4886B" w14:textId="67D9FA9E" w:rsidR="00CA514C" w:rsidRDefault="00CA514C" w:rsidP="00CA514C">
      <w:pPr>
        <w:pStyle w:val="Nagwek3"/>
        <w:rPr>
          <w:lang w:val="pl-PL"/>
        </w:rPr>
      </w:pPr>
      <w:r>
        <w:rPr>
          <w:lang w:val="pl-PL"/>
        </w:rPr>
        <w:t xml:space="preserve">Wybór </w:t>
      </w:r>
      <w:r w:rsidR="00EA4D32">
        <w:rPr>
          <w:lang w:val="pl-PL"/>
        </w:rPr>
        <w:t xml:space="preserve">pojazdu i </w:t>
      </w:r>
      <w:r>
        <w:rPr>
          <w:lang w:val="pl-PL"/>
        </w:rPr>
        <w:t>miejsca docelowego przejazdu</w:t>
      </w:r>
    </w:p>
    <w:p w14:paraId="6BF523D3" w14:textId="77777777" w:rsidR="00C06F6B" w:rsidRPr="00C06F6B" w:rsidRDefault="00C06F6B" w:rsidP="00C06F6B">
      <w:pPr>
        <w:rPr>
          <w:lang w:val="pl-PL"/>
        </w:rPr>
      </w:pPr>
    </w:p>
    <w:p w14:paraId="2F48E33B" w14:textId="77777777" w:rsidR="00C06F6B" w:rsidRDefault="00C06F6B" w:rsidP="00C06F6B">
      <w:pPr>
        <w:rPr>
          <w:lang w:val="pl-PL"/>
        </w:rPr>
      </w:pPr>
      <w:r>
        <w:rPr>
          <w:lang w:val="pl-PL"/>
        </w:rPr>
        <w:t>Wejście:</w:t>
      </w:r>
    </w:p>
    <w:p w14:paraId="27309CE0" w14:textId="76645D5D" w:rsidR="00C06F6B" w:rsidRPr="00C06F6B" w:rsidRDefault="00C06F6B" w:rsidP="00B142E9">
      <w:pPr>
        <w:pStyle w:val="Akapitzlist"/>
        <w:numPr>
          <w:ilvl w:val="0"/>
          <w:numId w:val="30"/>
        </w:numPr>
        <w:rPr>
          <w:lang w:val="pl-PL"/>
        </w:rPr>
      </w:pPr>
      <w:r w:rsidRPr="00C06F6B">
        <w:rPr>
          <w:lang w:val="pl-PL"/>
        </w:rPr>
        <w:t xml:space="preserve">Użytkownik </w:t>
      </w:r>
      <w:r w:rsidR="00CA17FD">
        <w:rPr>
          <w:lang w:val="pl-PL"/>
        </w:rPr>
        <w:t>przegląda mapę</w:t>
      </w:r>
      <w:r w:rsidR="00442EA5">
        <w:rPr>
          <w:lang w:val="pl-PL"/>
        </w:rPr>
        <w:t xml:space="preserve"> z wyświetlonymi na niej miejscami ulubionymi.</w:t>
      </w:r>
    </w:p>
    <w:p w14:paraId="10919F8D" w14:textId="5BF18439" w:rsidR="00252D27" w:rsidRDefault="00252D27" w:rsidP="00B142E9">
      <w:pPr>
        <w:pStyle w:val="Akapitzlist"/>
        <w:numPr>
          <w:ilvl w:val="0"/>
          <w:numId w:val="30"/>
        </w:numPr>
        <w:rPr>
          <w:lang w:val="pl-PL"/>
        </w:rPr>
      </w:pPr>
      <w:r>
        <w:rPr>
          <w:lang w:val="pl-PL"/>
        </w:rPr>
        <w:t xml:space="preserve">Użytkownik wybiera punkt docelowy (z mapy, wyszukiwarki lub </w:t>
      </w:r>
      <w:r w:rsidR="00222162">
        <w:rPr>
          <w:lang w:val="pl-PL"/>
        </w:rPr>
        <w:t xml:space="preserve">listy </w:t>
      </w:r>
      <w:r>
        <w:rPr>
          <w:lang w:val="pl-PL"/>
        </w:rPr>
        <w:t>miejsc ulubionych).</w:t>
      </w:r>
    </w:p>
    <w:p w14:paraId="1D527869" w14:textId="77777777" w:rsidR="00B26C24" w:rsidRDefault="00B26C24" w:rsidP="00B142E9">
      <w:pPr>
        <w:pStyle w:val="Akapitzlist"/>
        <w:numPr>
          <w:ilvl w:val="0"/>
          <w:numId w:val="30"/>
        </w:numPr>
        <w:rPr>
          <w:lang w:val="pl-PL"/>
        </w:rPr>
      </w:pPr>
      <w:r w:rsidRPr="00C06F6B">
        <w:rPr>
          <w:lang w:val="pl-PL"/>
        </w:rPr>
        <w:t xml:space="preserve">Użytkownik </w:t>
      </w:r>
      <w:r>
        <w:rPr>
          <w:lang w:val="pl-PL"/>
        </w:rPr>
        <w:t>przegląda dostępne w okolicy pojazdy wraz z ich cennikiem.</w:t>
      </w:r>
    </w:p>
    <w:p w14:paraId="143DAE40" w14:textId="035EBE76" w:rsidR="00B26C24" w:rsidRPr="00252D27" w:rsidRDefault="004C3D56" w:rsidP="00B142E9">
      <w:pPr>
        <w:pStyle w:val="Akapitzlist"/>
        <w:numPr>
          <w:ilvl w:val="0"/>
          <w:numId w:val="30"/>
        </w:numPr>
        <w:rPr>
          <w:lang w:val="pl-PL"/>
        </w:rPr>
      </w:pPr>
      <w:r>
        <w:rPr>
          <w:lang w:val="pl-PL"/>
        </w:rPr>
        <w:t>Użytkownik wybiera pojazd</w:t>
      </w:r>
      <w:r w:rsidR="00442EA5">
        <w:rPr>
          <w:lang w:val="pl-PL"/>
        </w:rPr>
        <w:t xml:space="preserve"> (z pojazdów dostępnych w okolicy).</w:t>
      </w:r>
    </w:p>
    <w:p w14:paraId="5D56817D" w14:textId="499C8D58" w:rsidR="00C06F6B" w:rsidRDefault="00C06F6B" w:rsidP="00B142E9">
      <w:pPr>
        <w:pStyle w:val="Akapitzlist"/>
        <w:numPr>
          <w:ilvl w:val="0"/>
          <w:numId w:val="30"/>
        </w:numPr>
        <w:rPr>
          <w:lang w:val="pl-PL"/>
        </w:rPr>
      </w:pPr>
      <w:r w:rsidRPr="00C06F6B">
        <w:rPr>
          <w:lang w:val="pl-PL"/>
        </w:rPr>
        <w:t>Opcjonalne preferencje trasy (np. omijanie płatnych odcinków)</w:t>
      </w:r>
      <w:r w:rsidR="00EB6044">
        <w:rPr>
          <w:lang w:val="pl-PL"/>
        </w:rPr>
        <w:t>.</w:t>
      </w:r>
    </w:p>
    <w:p w14:paraId="4FA00996" w14:textId="77777777" w:rsidR="00EB6044" w:rsidRPr="00C06F6B" w:rsidRDefault="00EB6044" w:rsidP="00EB6044">
      <w:pPr>
        <w:pStyle w:val="Akapitzlist"/>
        <w:rPr>
          <w:lang w:val="pl-PL"/>
        </w:rPr>
      </w:pPr>
    </w:p>
    <w:p w14:paraId="5AB2867A" w14:textId="77777777" w:rsidR="00C06F6B" w:rsidRDefault="00C06F6B" w:rsidP="00C06F6B">
      <w:pPr>
        <w:rPr>
          <w:lang w:val="pl-PL"/>
        </w:rPr>
      </w:pPr>
      <w:r>
        <w:rPr>
          <w:lang w:val="pl-PL"/>
        </w:rPr>
        <w:t>Wyjście:</w:t>
      </w:r>
    </w:p>
    <w:p w14:paraId="20A8842B" w14:textId="2634E8D7" w:rsidR="008D3476" w:rsidRPr="008D3476" w:rsidRDefault="008D3476" w:rsidP="00B142E9">
      <w:pPr>
        <w:pStyle w:val="Akapitzlist"/>
        <w:numPr>
          <w:ilvl w:val="0"/>
          <w:numId w:val="31"/>
        </w:numPr>
        <w:rPr>
          <w:lang w:val="pl-PL"/>
        </w:rPr>
      </w:pPr>
      <w:r w:rsidRPr="008D3476">
        <w:rPr>
          <w:lang w:val="pl-PL"/>
        </w:rPr>
        <w:t>Propozycja tras</w:t>
      </w:r>
      <w:r w:rsidR="00193F62">
        <w:rPr>
          <w:lang w:val="pl-PL"/>
        </w:rPr>
        <w:t>y</w:t>
      </w:r>
      <w:r w:rsidRPr="008D3476">
        <w:rPr>
          <w:lang w:val="pl-PL"/>
        </w:rPr>
        <w:t xml:space="preserve"> z informacją o </w:t>
      </w:r>
      <w:r w:rsidR="00EB6044">
        <w:rPr>
          <w:lang w:val="pl-PL"/>
        </w:rPr>
        <w:t xml:space="preserve">pojeździe, </w:t>
      </w:r>
      <w:r w:rsidRPr="008D3476">
        <w:rPr>
          <w:lang w:val="pl-PL"/>
        </w:rPr>
        <w:t>czasie podróży i koszcie.</w:t>
      </w:r>
    </w:p>
    <w:p w14:paraId="2A280D99" w14:textId="7BE32ADA" w:rsidR="00C06F6B" w:rsidRDefault="008D3476" w:rsidP="00B142E9">
      <w:pPr>
        <w:pStyle w:val="Akapitzlist"/>
        <w:numPr>
          <w:ilvl w:val="0"/>
          <w:numId w:val="31"/>
        </w:numPr>
        <w:rPr>
          <w:lang w:val="pl-PL"/>
        </w:rPr>
      </w:pPr>
      <w:r w:rsidRPr="008D3476">
        <w:rPr>
          <w:lang w:val="pl-PL"/>
        </w:rPr>
        <w:t>Możliwość zatwierdzenia trasy.</w:t>
      </w:r>
    </w:p>
    <w:p w14:paraId="4DCF39CA" w14:textId="77777777" w:rsidR="00EB6044" w:rsidRPr="008D3476" w:rsidRDefault="00EB6044" w:rsidP="00EB6044">
      <w:pPr>
        <w:pStyle w:val="Akapitzlist"/>
        <w:rPr>
          <w:lang w:val="pl-PL"/>
        </w:rPr>
      </w:pPr>
    </w:p>
    <w:p w14:paraId="5D9E7A93" w14:textId="77777777" w:rsidR="00C06F6B" w:rsidRDefault="00C06F6B" w:rsidP="00C06F6B">
      <w:pPr>
        <w:rPr>
          <w:lang w:val="pl-PL"/>
        </w:rPr>
      </w:pPr>
      <w:r>
        <w:rPr>
          <w:lang w:val="pl-PL"/>
        </w:rPr>
        <w:t>Reguły biznesowe:</w:t>
      </w:r>
    </w:p>
    <w:p w14:paraId="4B9AD2D9" w14:textId="534944EA" w:rsidR="003B1BD7" w:rsidRDefault="00112204" w:rsidP="00B142E9">
      <w:pPr>
        <w:pStyle w:val="Akapitzlist"/>
        <w:numPr>
          <w:ilvl w:val="0"/>
          <w:numId w:val="32"/>
        </w:numPr>
        <w:rPr>
          <w:lang w:val="pl-PL"/>
        </w:rPr>
      </w:pPr>
      <w:r w:rsidRPr="00112204">
        <w:t>Mapa</w:t>
      </w:r>
      <w:r w:rsidR="00C06F6B" w:rsidRPr="008D3476">
        <w:rPr>
          <w:lang w:val="pl-PL"/>
        </w:rPr>
        <w:t>:</w:t>
      </w:r>
    </w:p>
    <w:p w14:paraId="22B4A01A" w14:textId="77777777" w:rsidR="00F85961" w:rsidRDefault="00F85961" w:rsidP="00B142E9">
      <w:pPr>
        <w:pStyle w:val="Akapitzlist"/>
        <w:numPr>
          <w:ilvl w:val="0"/>
          <w:numId w:val="34"/>
        </w:numPr>
        <w:rPr>
          <w:lang w:val="pl-PL"/>
        </w:rPr>
      </w:pPr>
      <w:r w:rsidRPr="003B1BD7">
        <w:rPr>
          <w:lang w:val="pl-PL"/>
        </w:rPr>
        <w:t>Mapa wyświetla wszystkie pojazdy aktualnie zdatne do ruchu.</w:t>
      </w:r>
    </w:p>
    <w:p w14:paraId="053F0989" w14:textId="7A49CF9C" w:rsidR="00F85961" w:rsidRDefault="00F85961" w:rsidP="00B142E9">
      <w:pPr>
        <w:pStyle w:val="Akapitzlist"/>
        <w:numPr>
          <w:ilvl w:val="0"/>
          <w:numId w:val="34"/>
        </w:numPr>
        <w:rPr>
          <w:lang w:val="pl-PL"/>
        </w:rPr>
      </w:pPr>
      <w:r w:rsidRPr="005762F1">
        <w:rPr>
          <w:lang w:val="pl-PL"/>
        </w:rPr>
        <w:t>Klient ma możliwość przeglądu mapy.</w:t>
      </w:r>
    </w:p>
    <w:p w14:paraId="68EBD9BE" w14:textId="7CB132D6" w:rsidR="00172178" w:rsidRDefault="005F6184" w:rsidP="00B142E9">
      <w:pPr>
        <w:pStyle w:val="Akapitzlist"/>
        <w:numPr>
          <w:ilvl w:val="0"/>
          <w:numId w:val="34"/>
        </w:numPr>
        <w:rPr>
          <w:lang w:val="pl-PL"/>
        </w:rPr>
      </w:pPr>
      <w:r w:rsidRPr="005F6184">
        <w:rPr>
          <w:lang w:val="pl-PL"/>
        </w:rPr>
        <w:t>Klient ma możliwość zapisać miejsce i zaznaczyć je jako ulubione</w:t>
      </w:r>
      <w:r>
        <w:rPr>
          <w:lang w:val="pl-PL"/>
        </w:rPr>
        <w:t>.</w:t>
      </w:r>
    </w:p>
    <w:p w14:paraId="6CAC8D93" w14:textId="48A8DA4F" w:rsidR="00014267" w:rsidRDefault="00FE4291" w:rsidP="00B142E9">
      <w:pPr>
        <w:pStyle w:val="Akapitzlist"/>
        <w:numPr>
          <w:ilvl w:val="0"/>
          <w:numId w:val="34"/>
        </w:numPr>
        <w:rPr>
          <w:lang w:val="pl-PL"/>
        </w:rPr>
      </w:pPr>
      <w:r w:rsidRPr="00FE4291">
        <w:rPr>
          <w:lang w:val="pl-PL"/>
        </w:rPr>
        <w:t>Przy wyborze miejsca docelowego można albo wpisać adres, albo wybrać miejsce na mapie, albo wybrać miejsce z ulubionych</w:t>
      </w:r>
      <w:r>
        <w:rPr>
          <w:lang w:val="pl-PL"/>
        </w:rPr>
        <w:t>.</w:t>
      </w:r>
    </w:p>
    <w:p w14:paraId="41CECFDE" w14:textId="12457D03" w:rsidR="00B85512" w:rsidRPr="00B85512" w:rsidRDefault="0002052A" w:rsidP="00B142E9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Trasa:</w:t>
      </w:r>
    </w:p>
    <w:p w14:paraId="2E3B35FF" w14:textId="77777777" w:rsidR="0002052A" w:rsidRPr="0002052A" w:rsidRDefault="0002052A" w:rsidP="00B142E9">
      <w:pPr>
        <w:pStyle w:val="Akapitzlist"/>
        <w:numPr>
          <w:ilvl w:val="0"/>
          <w:numId w:val="35"/>
        </w:numPr>
        <w:rPr>
          <w:lang w:val="pl-PL"/>
        </w:rPr>
      </w:pPr>
      <w:r w:rsidRPr="0002052A">
        <w:rPr>
          <w:lang w:val="pl-PL"/>
        </w:rPr>
        <w:t>Trasa jest dynamicznie optymalizowana, tzn. na bieżąco jest obliczana najszybsza trasa do punktu końcowego.</w:t>
      </w:r>
    </w:p>
    <w:p w14:paraId="30934E54" w14:textId="77777777" w:rsidR="0002052A" w:rsidRPr="0002052A" w:rsidRDefault="0002052A" w:rsidP="00B142E9">
      <w:pPr>
        <w:pStyle w:val="Akapitzlist"/>
        <w:numPr>
          <w:ilvl w:val="0"/>
          <w:numId w:val="35"/>
        </w:numPr>
        <w:rPr>
          <w:lang w:val="pl-PL"/>
        </w:rPr>
      </w:pPr>
      <w:r w:rsidRPr="0002052A">
        <w:rPr>
          <w:lang w:val="pl-PL"/>
        </w:rPr>
        <w:t>Klient może wybrać, czy chce, aby trasa zawierała płatne odcinki.</w:t>
      </w:r>
    </w:p>
    <w:p w14:paraId="31668CB7" w14:textId="126558CD" w:rsidR="0002052A" w:rsidRDefault="0002052A" w:rsidP="00B142E9">
      <w:pPr>
        <w:pStyle w:val="Akapitzlist"/>
        <w:numPr>
          <w:ilvl w:val="0"/>
          <w:numId w:val="35"/>
        </w:numPr>
        <w:rPr>
          <w:lang w:val="pl-PL"/>
        </w:rPr>
      </w:pPr>
      <w:r w:rsidRPr="0002052A">
        <w:rPr>
          <w:lang w:val="pl-PL"/>
        </w:rPr>
        <w:t>Wybrana trasa musi składać się wyłącznie z dróg aktualnie przejezdnych.</w:t>
      </w:r>
    </w:p>
    <w:p w14:paraId="4C5BC09F" w14:textId="3CB7FC49" w:rsidR="0002052A" w:rsidRDefault="00B85512" w:rsidP="00B142E9">
      <w:pPr>
        <w:pStyle w:val="Akapitzlist"/>
        <w:numPr>
          <w:ilvl w:val="0"/>
          <w:numId w:val="32"/>
        </w:numPr>
        <w:rPr>
          <w:lang w:val="pl-PL"/>
        </w:rPr>
      </w:pPr>
      <w:r>
        <w:rPr>
          <w:lang w:val="pl-PL"/>
        </w:rPr>
        <w:t>Cennik:</w:t>
      </w:r>
    </w:p>
    <w:p w14:paraId="00DCD1DB" w14:textId="512DA92D" w:rsidR="00B85512" w:rsidRPr="00C261A8" w:rsidRDefault="00B85512" w:rsidP="00B142E9">
      <w:pPr>
        <w:pStyle w:val="Akapitzlist"/>
        <w:numPr>
          <w:ilvl w:val="0"/>
          <w:numId w:val="38"/>
        </w:numPr>
        <w:rPr>
          <w:lang w:val="pl-PL"/>
        </w:rPr>
      </w:pPr>
      <w:r w:rsidRPr="00C261A8">
        <w:rPr>
          <w:lang w:val="pl-PL"/>
        </w:rPr>
        <w:t>Cennik jest stały</w:t>
      </w:r>
    </w:p>
    <w:p w14:paraId="328F1923" w14:textId="08BC2973" w:rsidR="00496AC8" w:rsidRPr="00496AC8" w:rsidRDefault="00B85512" w:rsidP="00496AC8">
      <w:pPr>
        <w:pStyle w:val="Akapitzlist"/>
        <w:numPr>
          <w:ilvl w:val="0"/>
          <w:numId w:val="38"/>
        </w:numPr>
        <w:rPr>
          <w:lang w:val="pl-PL"/>
        </w:rPr>
      </w:pPr>
      <w:r w:rsidRPr="00C261A8">
        <w:rPr>
          <w:lang w:val="pl-PL"/>
        </w:rPr>
        <w:t>Ceny są zależne od typu wybranego pojazdu oraz odległości</w:t>
      </w:r>
    </w:p>
    <w:p w14:paraId="6E5F2D8B" w14:textId="77777777" w:rsidR="00502AE0" w:rsidRDefault="00502AE0">
      <w:pPr>
        <w:widowControl/>
        <w:spacing w:line="240" w:lineRule="auto"/>
        <w:rPr>
          <w:lang w:val="pl-PL"/>
        </w:rPr>
      </w:pPr>
      <w:r>
        <w:rPr>
          <w:lang w:val="pl-PL"/>
        </w:rPr>
        <w:br w:type="page"/>
      </w:r>
    </w:p>
    <w:p w14:paraId="14CB5A44" w14:textId="5A2C3E4E" w:rsidR="00C06F6B" w:rsidRPr="006441A4" w:rsidRDefault="00C06F6B" w:rsidP="00C06F6B">
      <w:pPr>
        <w:rPr>
          <w:lang w:val="pl-PL"/>
        </w:rPr>
      </w:pPr>
      <w:r w:rsidRPr="006441A4">
        <w:rPr>
          <w:lang w:val="pl-PL"/>
        </w:rPr>
        <w:lastRenderedPageBreak/>
        <w:t>Alternatywne wątki:</w:t>
      </w:r>
    </w:p>
    <w:p w14:paraId="0057F0C4" w14:textId="77777777" w:rsidR="004935BD" w:rsidRPr="004935BD" w:rsidRDefault="004935BD" w:rsidP="00B142E9">
      <w:pPr>
        <w:pStyle w:val="Akapitzlist"/>
        <w:numPr>
          <w:ilvl w:val="0"/>
          <w:numId w:val="33"/>
        </w:numPr>
        <w:rPr>
          <w:lang w:val="pl-PL"/>
        </w:rPr>
      </w:pPr>
      <w:r w:rsidRPr="004935BD">
        <w:rPr>
          <w:lang w:val="pl-PL"/>
        </w:rPr>
        <w:t>Brak dostępnych tras.</w:t>
      </w:r>
    </w:p>
    <w:p w14:paraId="6A7A6049" w14:textId="31D98DE1" w:rsidR="00C06F6B" w:rsidRDefault="003F5DB1" w:rsidP="00B142E9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Brak dostępnych w okolicy pojazdów</w:t>
      </w:r>
    </w:p>
    <w:p w14:paraId="61AE0FE1" w14:textId="5960EF30" w:rsidR="001519E4" w:rsidRDefault="001519E4" w:rsidP="00B142E9">
      <w:pPr>
        <w:pStyle w:val="Akapitzlist"/>
        <w:numPr>
          <w:ilvl w:val="0"/>
          <w:numId w:val="33"/>
        </w:numPr>
        <w:rPr>
          <w:lang w:val="pl-PL"/>
        </w:rPr>
      </w:pPr>
      <w:r>
        <w:rPr>
          <w:lang w:val="pl-PL"/>
        </w:rPr>
        <w:t>Odrzucenie wybranej trasy</w:t>
      </w:r>
    </w:p>
    <w:p w14:paraId="32570013" w14:textId="77777777" w:rsidR="00F87FC2" w:rsidRPr="004935BD" w:rsidRDefault="00F87FC2" w:rsidP="00F87FC2">
      <w:pPr>
        <w:pStyle w:val="Akapitzlist"/>
        <w:rPr>
          <w:lang w:val="pl-PL"/>
        </w:rPr>
      </w:pPr>
    </w:p>
    <w:p w14:paraId="73CCC6C1" w14:textId="77777777" w:rsidR="00C06F6B" w:rsidRPr="000B1F49" w:rsidRDefault="00C06F6B" w:rsidP="00C06F6B">
      <w:pPr>
        <w:rPr>
          <w:i/>
          <w:iCs/>
          <w:u w:val="single"/>
          <w:lang w:val="pl-PL"/>
        </w:rPr>
      </w:pPr>
      <w:r w:rsidRPr="000B1F49">
        <w:rPr>
          <w:i/>
          <w:iCs/>
          <w:u w:val="single"/>
          <w:lang w:val="pl-PL"/>
        </w:rPr>
        <w:t>Scenariusze przypadków użycia:</w:t>
      </w:r>
    </w:p>
    <w:p w14:paraId="11F1CC15" w14:textId="77777777" w:rsidR="00C06F6B" w:rsidRPr="000B1F49" w:rsidRDefault="00C06F6B" w:rsidP="00C06F6B">
      <w:pPr>
        <w:rPr>
          <w:lang w:val="pl-PL"/>
        </w:rPr>
      </w:pPr>
    </w:p>
    <w:p w14:paraId="042EFFC0" w14:textId="77777777" w:rsidR="00C06F6B" w:rsidRPr="000B1F49" w:rsidRDefault="00C06F6B" w:rsidP="00C06F6B">
      <w:pPr>
        <w:rPr>
          <w:lang w:val="pl-PL"/>
        </w:rPr>
      </w:pPr>
      <w:r w:rsidRPr="000B1F49">
        <w:rPr>
          <w:lang w:val="pl-PL"/>
        </w:rPr>
        <w:t>Główny wątek:</w:t>
      </w:r>
    </w:p>
    <w:p w14:paraId="4682D491" w14:textId="4A7DCAE4" w:rsidR="009F6DA4" w:rsidRPr="009F6DA4" w:rsidRDefault="004C3C07" w:rsidP="00B142E9">
      <w:pPr>
        <w:pStyle w:val="Akapitzlist"/>
        <w:numPr>
          <w:ilvl w:val="0"/>
          <w:numId w:val="36"/>
        </w:numPr>
        <w:rPr>
          <w:lang w:val="pl-PL"/>
        </w:rPr>
      </w:pPr>
      <w:r w:rsidRPr="004C3C07">
        <w:rPr>
          <w:lang w:val="pl-PL"/>
        </w:rPr>
        <w:t>System udostępnia informacje o dostępnych pojazdach, ich lokalizacji i cenniku</w:t>
      </w:r>
    </w:p>
    <w:p w14:paraId="39E47A9B" w14:textId="5F8DC487" w:rsidR="009F6DA4" w:rsidRPr="009F6DA4" w:rsidRDefault="00B24795" w:rsidP="00B142E9">
      <w:pPr>
        <w:pStyle w:val="Akapitzlist"/>
        <w:numPr>
          <w:ilvl w:val="0"/>
          <w:numId w:val="36"/>
        </w:numPr>
        <w:rPr>
          <w:lang w:val="pl-PL"/>
        </w:rPr>
      </w:pPr>
      <w:r w:rsidRPr="00B24795">
        <w:rPr>
          <w:lang w:val="pl-PL"/>
        </w:rPr>
        <w:t>System przyjmuje dane przejazdu od użytkownika (punkt docelowy, pojazd, preferencje trasy)</w:t>
      </w:r>
    </w:p>
    <w:p w14:paraId="0D40610E" w14:textId="5CB95DEF" w:rsidR="009F6DA4" w:rsidRPr="009F6DA4" w:rsidRDefault="00B24795" w:rsidP="00B142E9">
      <w:pPr>
        <w:pStyle w:val="Akapitzlist"/>
        <w:numPr>
          <w:ilvl w:val="0"/>
          <w:numId w:val="36"/>
        </w:numPr>
        <w:rPr>
          <w:lang w:val="pl-PL"/>
        </w:rPr>
      </w:pPr>
      <w:r w:rsidRPr="00B24795">
        <w:rPr>
          <w:lang w:val="pl-PL"/>
        </w:rPr>
        <w:t>System generuje trasę, wylicza szczegóły podróży i dokonuje wstępnej rezerwacji pojazdu</w:t>
      </w:r>
    </w:p>
    <w:p w14:paraId="22A77B06" w14:textId="4E55936F" w:rsidR="00DB0D52" w:rsidRDefault="00DB0D52" w:rsidP="00B142E9">
      <w:pPr>
        <w:pStyle w:val="Akapitzlist"/>
        <w:numPr>
          <w:ilvl w:val="0"/>
          <w:numId w:val="36"/>
        </w:numPr>
        <w:rPr>
          <w:lang w:val="pl-PL"/>
        </w:rPr>
      </w:pPr>
      <w:r w:rsidRPr="00DB0D52">
        <w:rPr>
          <w:lang w:val="pl-PL"/>
        </w:rPr>
        <w:t>System oczekuje na zatwierdzenie wybranej trasy przez użytkownika</w:t>
      </w:r>
    </w:p>
    <w:p w14:paraId="329F88B4" w14:textId="71568C9D" w:rsidR="00C06F6B" w:rsidRDefault="00DB0D52" w:rsidP="00B142E9">
      <w:pPr>
        <w:pStyle w:val="Akapitzlist"/>
        <w:numPr>
          <w:ilvl w:val="0"/>
          <w:numId w:val="36"/>
        </w:numPr>
        <w:rPr>
          <w:lang w:val="pl-PL"/>
        </w:rPr>
      </w:pPr>
      <w:r>
        <w:rPr>
          <w:lang w:val="pl-PL"/>
        </w:rPr>
        <w:t>System</w:t>
      </w:r>
      <w:r w:rsidRPr="00DB0D52">
        <w:rPr>
          <w:lang w:val="pl-PL"/>
        </w:rPr>
        <w:t xml:space="preserve"> zapisuje dane podróży i przypisuje pojazd do użytkownika</w:t>
      </w:r>
    </w:p>
    <w:p w14:paraId="79900978" w14:textId="77777777" w:rsidR="009F6DA4" w:rsidRPr="00DB0D52" w:rsidRDefault="009F6DA4" w:rsidP="00DB0D52">
      <w:pPr>
        <w:ind w:left="360"/>
        <w:rPr>
          <w:lang w:val="pl-PL"/>
        </w:rPr>
      </w:pPr>
    </w:p>
    <w:p w14:paraId="2D4C29B3" w14:textId="7FF5F098" w:rsidR="00C06F6B" w:rsidRPr="000B1F49" w:rsidRDefault="00C06F6B" w:rsidP="00C06F6B">
      <w:pPr>
        <w:rPr>
          <w:lang w:val="pl-PL"/>
        </w:rPr>
      </w:pPr>
      <w:r w:rsidRPr="000B1F49">
        <w:rPr>
          <w:lang w:val="pl-PL"/>
        </w:rPr>
        <w:t xml:space="preserve">Wątek alternatywny 1: </w:t>
      </w:r>
      <w:r w:rsidR="00951DB5">
        <w:rPr>
          <w:lang w:val="pl-PL"/>
        </w:rPr>
        <w:t>Brak dostępnych tras</w:t>
      </w:r>
    </w:p>
    <w:p w14:paraId="0029F176" w14:textId="77777777" w:rsidR="009F6DA4" w:rsidRPr="009F6DA4" w:rsidRDefault="009F6DA4" w:rsidP="00B142E9">
      <w:pPr>
        <w:pStyle w:val="Akapitzlist"/>
        <w:numPr>
          <w:ilvl w:val="0"/>
          <w:numId w:val="37"/>
        </w:numPr>
        <w:rPr>
          <w:lang w:val="pl-PL"/>
        </w:rPr>
      </w:pPr>
      <w:r w:rsidRPr="009F6DA4">
        <w:rPr>
          <w:lang w:val="pl-PL"/>
        </w:rPr>
        <w:t>System nie znajduje trasy odpowiadającej parametrom użytkownika.</w:t>
      </w:r>
    </w:p>
    <w:p w14:paraId="5E7FF81E" w14:textId="619272C0" w:rsidR="00951DB5" w:rsidRDefault="009F6DA4" w:rsidP="00B142E9">
      <w:pPr>
        <w:pStyle w:val="Akapitzlist"/>
        <w:numPr>
          <w:ilvl w:val="0"/>
          <w:numId w:val="37"/>
        </w:numPr>
        <w:rPr>
          <w:lang w:val="pl-PL"/>
        </w:rPr>
      </w:pPr>
      <w:r w:rsidRPr="009F6DA4">
        <w:rPr>
          <w:lang w:val="pl-PL"/>
        </w:rPr>
        <w:t>System wyświetla komunikat: „Brak dostępnych tras w tej chwili. Spróbuj później lub zmień parametry.”</w:t>
      </w:r>
    </w:p>
    <w:p w14:paraId="75174229" w14:textId="5F79020B" w:rsidR="00DD20F2" w:rsidRDefault="008518D9" w:rsidP="00B142E9">
      <w:pPr>
        <w:pStyle w:val="Akapitzlist"/>
        <w:numPr>
          <w:ilvl w:val="0"/>
          <w:numId w:val="37"/>
        </w:numPr>
        <w:rPr>
          <w:lang w:val="pl-PL"/>
        </w:rPr>
      </w:pPr>
      <w:r>
        <w:rPr>
          <w:lang w:val="pl-PL"/>
        </w:rPr>
        <w:t>System oczekuje na zmodyfikowanie danych przez u</w:t>
      </w:r>
      <w:r w:rsidR="00DD20F2" w:rsidRPr="00DD20F2">
        <w:rPr>
          <w:lang w:val="pl-PL"/>
        </w:rPr>
        <w:t>żytkownik</w:t>
      </w:r>
      <w:r>
        <w:rPr>
          <w:lang w:val="pl-PL"/>
        </w:rPr>
        <w:t>a</w:t>
      </w:r>
      <w:r w:rsidR="00DD20F2" w:rsidRPr="00DD20F2">
        <w:rPr>
          <w:lang w:val="pl-PL"/>
        </w:rPr>
        <w:t xml:space="preserve"> (np. </w:t>
      </w:r>
      <w:r>
        <w:rPr>
          <w:lang w:val="pl-PL"/>
        </w:rPr>
        <w:t>wybór</w:t>
      </w:r>
      <w:r w:rsidR="00DD20F2" w:rsidRPr="00DD20F2">
        <w:rPr>
          <w:lang w:val="pl-PL"/>
        </w:rPr>
        <w:t xml:space="preserve"> inne</w:t>
      </w:r>
      <w:r>
        <w:rPr>
          <w:lang w:val="pl-PL"/>
        </w:rPr>
        <w:t>go</w:t>
      </w:r>
      <w:r w:rsidR="00DD20F2" w:rsidRPr="00DD20F2">
        <w:rPr>
          <w:lang w:val="pl-PL"/>
        </w:rPr>
        <w:t xml:space="preserve"> miejsc</w:t>
      </w:r>
      <w:r>
        <w:rPr>
          <w:lang w:val="pl-PL"/>
        </w:rPr>
        <w:t>a</w:t>
      </w:r>
      <w:r w:rsidR="00DD20F2" w:rsidRPr="00DD20F2">
        <w:rPr>
          <w:lang w:val="pl-PL"/>
        </w:rPr>
        <w:t xml:space="preserve"> docelowe</w:t>
      </w:r>
      <w:r>
        <w:rPr>
          <w:lang w:val="pl-PL"/>
        </w:rPr>
        <w:t>go</w:t>
      </w:r>
      <w:r w:rsidR="00DD20F2" w:rsidRPr="00DD20F2">
        <w:rPr>
          <w:lang w:val="pl-PL"/>
        </w:rPr>
        <w:t>).</w:t>
      </w:r>
    </w:p>
    <w:p w14:paraId="23E750BF" w14:textId="77777777" w:rsidR="009C47A4" w:rsidRPr="00816A39" w:rsidRDefault="009C47A4" w:rsidP="009C47A4">
      <w:pPr>
        <w:pStyle w:val="Akapitzlist"/>
        <w:rPr>
          <w:lang w:val="pl-PL"/>
        </w:rPr>
      </w:pPr>
    </w:p>
    <w:p w14:paraId="45408A85" w14:textId="0834C3C0" w:rsidR="009F6DA4" w:rsidRPr="00B142E9" w:rsidRDefault="00C06F6B" w:rsidP="00C06F6B">
      <w:pPr>
        <w:rPr>
          <w:lang w:val="pl-PL"/>
        </w:rPr>
      </w:pPr>
      <w:r w:rsidRPr="000B1F49">
        <w:rPr>
          <w:lang w:val="pl-PL"/>
        </w:rPr>
        <w:t xml:space="preserve">Wątek alternatywny 2: </w:t>
      </w:r>
      <w:r w:rsidR="00B142E9" w:rsidRPr="00B142E9">
        <w:rPr>
          <w:lang w:val="pl-PL"/>
        </w:rPr>
        <w:t>Brak dostępnych w okolicy pojazdów</w:t>
      </w:r>
    </w:p>
    <w:p w14:paraId="1B1198F4" w14:textId="77777777" w:rsidR="00DD20F2" w:rsidRPr="00DD20F2" w:rsidRDefault="00DD20F2" w:rsidP="00B142E9">
      <w:pPr>
        <w:pStyle w:val="Akapitzlist"/>
        <w:numPr>
          <w:ilvl w:val="0"/>
          <w:numId w:val="39"/>
        </w:numPr>
        <w:rPr>
          <w:lang w:val="pl-PL"/>
        </w:rPr>
      </w:pPr>
      <w:r w:rsidRPr="00DD20F2">
        <w:rPr>
          <w:lang w:val="pl-PL"/>
        </w:rPr>
        <w:t>System nie znajduje dostępnych pojazdów w wybranym obszarze.</w:t>
      </w:r>
    </w:p>
    <w:p w14:paraId="0D259419" w14:textId="6328F8A9" w:rsidR="00DD20F2" w:rsidRPr="00DD20F2" w:rsidRDefault="00DD20F2" w:rsidP="00B142E9">
      <w:pPr>
        <w:pStyle w:val="Akapitzlist"/>
        <w:numPr>
          <w:ilvl w:val="0"/>
          <w:numId w:val="39"/>
        </w:numPr>
        <w:rPr>
          <w:lang w:val="pl-PL"/>
        </w:rPr>
      </w:pPr>
      <w:r w:rsidRPr="00DD20F2">
        <w:rPr>
          <w:lang w:val="pl-PL"/>
        </w:rPr>
        <w:t>System wyświetla komunikat: „Brak dostępnych pojazdów w okolicy. Spróbuj ponownie później</w:t>
      </w:r>
      <w:r w:rsidR="004724D9">
        <w:rPr>
          <w:lang w:val="pl-PL"/>
        </w:rPr>
        <w:t>”</w:t>
      </w:r>
    </w:p>
    <w:p w14:paraId="02B12A52" w14:textId="77777777" w:rsidR="00B1443C" w:rsidRPr="00B1443C" w:rsidRDefault="00B1443C" w:rsidP="004724D9">
      <w:pPr>
        <w:pStyle w:val="Akapitzlist"/>
        <w:rPr>
          <w:lang w:val="pl-PL"/>
        </w:rPr>
      </w:pPr>
    </w:p>
    <w:p w14:paraId="1FB468E6" w14:textId="581FB416" w:rsidR="00B1443C" w:rsidRDefault="00B1443C" w:rsidP="00B1443C">
      <w:pPr>
        <w:rPr>
          <w:lang w:val="pl-PL"/>
        </w:rPr>
      </w:pPr>
      <w:r w:rsidRPr="000B1F49">
        <w:rPr>
          <w:lang w:val="pl-PL"/>
        </w:rPr>
        <w:t xml:space="preserve">Wątek alternatywny </w:t>
      </w:r>
      <w:r>
        <w:rPr>
          <w:lang w:val="pl-PL"/>
        </w:rPr>
        <w:t>3</w:t>
      </w:r>
      <w:r w:rsidRPr="000B1F49">
        <w:rPr>
          <w:lang w:val="pl-PL"/>
        </w:rPr>
        <w:t xml:space="preserve">: </w:t>
      </w:r>
      <w:r>
        <w:rPr>
          <w:lang w:val="pl-PL"/>
        </w:rPr>
        <w:t>Odrzucenie wybranej trasy</w:t>
      </w:r>
    </w:p>
    <w:p w14:paraId="609A0497" w14:textId="77777777" w:rsidR="00127D77" w:rsidRDefault="00127D77" w:rsidP="00B1443C">
      <w:pPr>
        <w:pStyle w:val="Akapitzlist"/>
        <w:numPr>
          <w:ilvl w:val="0"/>
          <w:numId w:val="40"/>
        </w:numPr>
        <w:rPr>
          <w:lang w:val="pl-PL"/>
        </w:rPr>
      </w:pPr>
      <w:r w:rsidRPr="00127D77">
        <w:rPr>
          <w:lang w:val="pl-PL"/>
        </w:rPr>
        <w:t>System wykrywa, że użytkownik odrzucił wygenerowaną trasę.</w:t>
      </w:r>
    </w:p>
    <w:p w14:paraId="63A57D9E" w14:textId="0758AD0E" w:rsidR="00151551" w:rsidRPr="00127D77" w:rsidRDefault="00151551" w:rsidP="00B1443C">
      <w:pPr>
        <w:pStyle w:val="Akapitzlist"/>
        <w:numPr>
          <w:ilvl w:val="0"/>
          <w:numId w:val="40"/>
        </w:numPr>
        <w:rPr>
          <w:lang w:val="pl-PL"/>
        </w:rPr>
      </w:pPr>
      <w:r w:rsidRPr="00151551">
        <w:rPr>
          <w:lang w:val="pl-PL"/>
        </w:rPr>
        <w:t>System anuluje wstępną rezerwację pojazdu i oznacza go jako dostępny.</w:t>
      </w:r>
    </w:p>
    <w:p w14:paraId="157C3DD3" w14:textId="0249B464" w:rsidR="00B1443C" w:rsidRPr="00B1443C" w:rsidRDefault="00B1443C" w:rsidP="00B1443C">
      <w:pPr>
        <w:pStyle w:val="Akapitzlist"/>
        <w:numPr>
          <w:ilvl w:val="0"/>
          <w:numId w:val="40"/>
        </w:numPr>
        <w:rPr>
          <w:lang w:val="pl-PL"/>
        </w:rPr>
      </w:pPr>
      <w:r w:rsidRPr="00B1443C">
        <w:rPr>
          <w:lang w:val="pl-PL"/>
        </w:rPr>
        <w:t>System wyświetla komunikat informujący, że wybrana trasa została odrzucona.</w:t>
      </w:r>
    </w:p>
    <w:p w14:paraId="3D74301D" w14:textId="20C1B518" w:rsidR="002D1DD8" w:rsidRDefault="002D1DD8" w:rsidP="002D1DD8">
      <w:pPr>
        <w:widowControl/>
        <w:spacing w:line="240" w:lineRule="auto"/>
        <w:rPr>
          <w:lang w:val="pl-PL"/>
        </w:rPr>
      </w:pPr>
      <w:r>
        <w:rPr>
          <w:lang w:val="pl-PL"/>
        </w:rPr>
        <w:br/>
      </w:r>
      <w:r w:rsidR="00332F12" w:rsidRPr="00332F12">
        <w:rPr>
          <w:noProof/>
          <w:lang w:val="pl-PL"/>
        </w:rPr>
        <w:drawing>
          <wp:inline distT="0" distB="0" distL="0" distR="0" wp14:anchorId="424D14B0" wp14:editId="07270194">
            <wp:extent cx="5943600" cy="2767330"/>
            <wp:effectExtent l="0" t="0" r="0" b="0"/>
            <wp:docPr id="775171295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1295" name="Obraz 1" descr="Obraz zawierający tekst, zrzut ekranu, diagram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8B3F" w14:textId="77777777" w:rsidR="002D1DD8" w:rsidRDefault="002D1DD8">
      <w:pPr>
        <w:widowControl/>
        <w:spacing w:line="240" w:lineRule="auto"/>
        <w:rPr>
          <w:lang w:val="pl-PL"/>
        </w:rPr>
      </w:pPr>
      <w:r>
        <w:rPr>
          <w:lang w:val="pl-PL"/>
        </w:rPr>
        <w:br w:type="page"/>
      </w:r>
    </w:p>
    <w:p w14:paraId="07E9092F" w14:textId="454A95DA" w:rsidR="00CA514C" w:rsidRDefault="0076503F" w:rsidP="00CA514C">
      <w:pPr>
        <w:pStyle w:val="Nagwek3"/>
        <w:rPr>
          <w:lang w:val="pl-PL"/>
        </w:rPr>
      </w:pPr>
      <w:r>
        <w:rPr>
          <w:lang w:val="pl-PL"/>
        </w:rPr>
        <w:lastRenderedPageBreak/>
        <w:t>Płatność za przejazd</w:t>
      </w:r>
    </w:p>
    <w:p w14:paraId="1A7D5CFC" w14:textId="6D3FD9F8" w:rsidR="0076503F" w:rsidRPr="0076503F" w:rsidRDefault="007231A6" w:rsidP="0076503F">
      <w:pPr>
        <w:rPr>
          <w:lang w:val="pl-PL"/>
        </w:rPr>
      </w:pPr>
      <w:r w:rsidRPr="007231A6">
        <w:rPr>
          <w:noProof/>
          <w:lang w:val="pl-PL"/>
        </w:rPr>
        <w:drawing>
          <wp:inline distT="0" distB="0" distL="0" distR="0" wp14:anchorId="4599E376" wp14:editId="66D3570A">
            <wp:extent cx="5316279" cy="4046447"/>
            <wp:effectExtent l="0" t="0" r="0" b="0"/>
            <wp:docPr id="5102287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28789" name="Obraz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694" cy="405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614" w14:textId="4F8A1EB8" w:rsidR="00CA514C" w:rsidRDefault="003F1622" w:rsidP="00CA514C">
      <w:pPr>
        <w:pStyle w:val="Nagwek3"/>
        <w:rPr>
          <w:lang w:val="pl-PL"/>
        </w:rPr>
      </w:pPr>
      <w:r>
        <w:rPr>
          <w:lang w:val="pl-PL"/>
        </w:rPr>
        <w:t>Zgłaszanie problemów i wsparcie użytkownika</w:t>
      </w:r>
    </w:p>
    <w:p w14:paraId="182673DA" w14:textId="2153504E" w:rsidR="00847DF7" w:rsidRDefault="00166228" w:rsidP="00CA514C">
      <w:pPr>
        <w:pStyle w:val="InfoBlue"/>
      </w:pPr>
      <w:r w:rsidRPr="00166228">
        <w:rPr>
          <w:noProof/>
        </w:rPr>
        <w:drawing>
          <wp:inline distT="0" distB="0" distL="0" distR="0" wp14:anchorId="596C8915" wp14:editId="7353D165">
            <wp:extent cx="5320394" cy="3466214"/>
            <wp:effectExtent l="0" t="0" r="0" b="1270"/>
            <wp:docPr id="976121974" name="Obraz 1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21974" name="Obraz 1" descr="Obraz zawierający zrzut ekranu, tekst, diagram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555" cy="34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432D" w14:textId="74ACE2A7" w:rsidR="7BF80686" w:rsidRDefault="382CD891" w:rsidP="59B67982">
      <w:pPr>
        <w:pStyle w:val="Nagwek3"/>
      </w:pPr>
      <w:r w:rsidRPr="2EADFF33">
        <w:rPr>
          <w:lang w:val="pl-PL"/>
        </w:rPr>
        <w:lastRenderedPageBreak/>
        <w:t>Monitorowanie stanu technicznego pojazdów</w:t>
      </w:r>
    </w:p>
    <w:p w14:paraId="008A0B4A" w14:textId="33FDB37D" w:rsidR="1E73B039" w:rsidRDefault="1E73B039" w:rsidP="2EADFF33">
      <w:pPr>
        <w:rPr>
          <w:lang w:val="pl-PL"/>
        </w:rPr>
      </w:pPr>
      <w:r w:rsidRPr="2EADFF33">
        <w:rPr>
          <w:lang w:val="pl-PL"/>
        </w:rPr>
        <w:t>Wejście:</w:t>
      </w:r>
    </w:p>
    <w:p w14:paraId="50014EF8" w14:textId="37DD5E0B" w:rsidR="6B5D066D" w:rsidRDefault="6B5D066D" w:rsidP="2EADFF33">
      <w:pPr>
        <w:pStyle w:val="Akapitzlist"/>
        <w:numPr>
          <w:ilvl w:val="0"/>
          <w:numId w:val="21"/>
        </w:numPr>
        <w:rPr>
          <w:lang w:val="pl-PL"/>
        </w:rPr>
      </w:pPr>
      <w:r w:rsidRPr="2EADFF33">
        <w:rPr>
          <w:lang w:val="pl-PL"/>
        </w:rPr>
        <w:t xml:space="preserve">System weryfikuje czy użytkownik </w:t>
      </w:r>
      <w:r w:rsidR="0FBFBC7B" w:rsidRPr="2EADFF33">
        <w:rPr>
          <w:lang w:val="pl-PL"/>
        </w:rPr>
        <w:t>ma rolę administratora floty</w:t>
      </w:r>
      <w:r w:rsidRPr="2EADFF33">
        <w:rPr>
          <w:lang w:val="pl-PL"/>
        </w:rPr>
        <w:t>.</w:t>
      </w:r>
    </w:p>
    <w:p w14:paraId="24E539B5" w14:textId="77777777" w:rsidR="2EADFF33" w:rsidRDefault="2EADFF33" w:rsidP="2EADFF33">
      <w:pPr>
        <w:pStyle w:val="Akapitzlist"/>
        <w:rPr>
          <w:lang w:val="pl-PL"/>
        </w:rPr>
      </w:pPr>
    </w:p>
    <w:p w14:paraId="4F39E928" w14:textId="5A2000EF" w:rsidR="1E73B039" w:rsidRDefault="1E73B039" w:rsidP="2EADFF33">
      <w:pPr>
        <w:rPr>
          <w:lang w:val="pl-PL"/>
        </w:rPr>
      </w:pPr>
      <w:r w:rsidRPr="2EADFF33">
        <w:rPr>
          <w:lang w:val="pl-PL"/>
        </w:rPr>
        <w:t>Wyjście:</w:t>
      </w:r>
    </w:p>
    <w:p w14:paraId="53F9B27E" w14:textId="30F3143F" w:rsidR="70ACDB63" w:rsidRDefault="70ACDB63" w:rsidP="2EADFF33">
      <w:pPr>
        <w:pStyle w:val="Akapitzlist"/>
        <w:numPr>
          <w:ilvl w:val="0"/>
          <w:numId w:val="22"/>
        </w:numPr>
        <w:rPr>
          <w:lang w:val="pl-PL"/>
        </w:rPr>
      </w:pPr>
      <w:r w:rsidRPr="2EADFF33">
        <w:rPr>
          <w:lang w:val="pl-PL"/>
        </w:rPr>
        <w:t>Administrator floty</w:t>
      </w:r>
      <w:r w:rsidR="1E73B039" w:rsidRPr="2EADFF33">
        <w:rPr>
          <w:lang w:val="pl-PL"/>
        </w:rPr>
        <w:t xml:space="preserve"> dostaje po</w:t>
      </w:r>
      <w:r w:rsidR="327729FE" w:rsidRPr="2EADFF33">
        <w:rPr>
          <w:lang w:val="pl-PL"/>
        </w:rPr>
        <w:t>dsumowanie zmian jakie zarządził</w:t>
      </w:r>
      <w:r w:rsidR="1E73B039" w:rsidRPr="2EADFF33">
        <w:rPr>
          <w:lang w:val="pl-PL"/>
        </w:rPr>
        <w:t>.</w:t>
      </w:r>
    </w:p>
    <w:p w14:paraId="2FDCE877" w14:textId="7FBD13CB" w:rsidR="2EADFF33" w:rsidRDefault="2EADFF33" w:rsidP="2EADFF33">
      <w:pPr>
        <w:pStyle w:val="Akapitzlist"/>
        <w:rPr>
          <w:lang w:val="pl-PL"/>
        </w:rPr>
      </w:pPr>
    </w:p>
    <w:p w14:paraId="0CB9826C" w14:textId="5943D09E" w:rsidR="1E73B039" w:rsidRDefault="1E73B039" w:rsidP="2EADFF33">
      <w:pPr>
        <w:rPr>
          <w:lang w:val="pl-PL"/>
        </w:rPr>
      </w:pPr>
      <w:r w:rsidRPr="2EADFF33">
        <w:rPr>
          <w:lang w:val="pl-PL"/>
        </w:rPr>
        <w:t>Reguły biznesowe:</w:t>
      </w:r>
    </w:p>
    <w:p w14:paraId="371884AA" w14:textId="4FF8C82E" w:rsidR="1475B5C7" w:rsidRDefault="1475B5C7" w:rsidP="2EADFF33">
      <w:pPr>
        <w:pStyle w:val="Nagwek3"/>
        <w:numPr>
          <w:ilvl w:val="0"/>
          <w:numId w:val="0"/>
        </w:numPr>
        <w:spacing w:before="0"/>
        <w:ind w:left="360"/>
        <w:rPr>
          <w:lang w:val="pl-PL"/>
        </w:rPr>
      </w:pPr>
      <w:r w:rsidRPr="2EADFF33">
        <w:rPr>
          <w:lang w:val="pl-PL"/>
        </w:rPr>
        <w:t>2</w:t>
      </w:r>
      <w:r w:rsidR="1E73B039" w:rsidRPr="2EADFF33">
        <w:rPr>
          <w:lang w:val="pl-PL"/>
        </w:rPr>
        <w:t xml:space="preserve">.  </w:t>
      </w:r>
      <w:r w:rsidR="193D606D" w:rsidRPr="2EADFF33">
        <w:rPr>
          <w:lang w:val="pl-PL"/>
        </w:rPr>
        <w:t>Administrator floty</w:t>
      </w:r>
      <w:r w:rsidR="1E73B039" w:rsidRPr="2EADFF33">
        <w:rPr>
          <w:lang w:val="pl-PL"/>
        </w:rPr>
        <w:t>:</w:t>
      </w:r>
    </w:p>
    <w:p w14:paraId="68140F42" w14:textId="4F72B53A" w:rsidR="15A092E7" w:rsidRDefault="15A092E7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Administrator floty</w:t>
      </w:r>
      <w:r w:rsidR="290279EE" w:rsidRPr="2EADFF33">
        <w:rPr>
          <w:lang w:val="pl-PL"/>
        </w:rPr>
        <w:t xml:space="preserve"> ma dostęp do wszystkich danych na temat pojazdów.</w:t>
      </w:r>
    </w:p>
    <w:p w14:paraId="6DBFF0F2" w14:textId="5A8D1587" w:rsidR="290279EE" w:rsidRDefault="290279EE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Administrator zarządza, które pojazdy są zdatne do użytku.</w:t>
      </w:r>
    </w:p>
    <w:p w14:paraId="7CD9C550" w14:textId="4F4A0F64" w:rsidR="43105B5F" w:rsidRDefault="43105B5F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Administrator widzi zarówno pojazdy dopuszczone do jazdy, jak i te nieużywane.</w:t>
      </w:r>
    </w:p>
    <w:p w14:paraId="666F0F70" w14:textId="783DD8A9" w:rsidR="41570DD2" w:rsidRDefault="41570DD2" w:rsidP="2EADFF33">
      <w:pPr>
        <w:pStyle w:val="Nagwek3"/>
        <w:numPr>
          <w:ilvl w:val="0"/>
          <w:numId w:val="0"/>
        </w:numPr>
        <w:spacing w:before="0"/>
        <w:ind w:left="360"/>
        <w:rPr>
          <w:lang w:val="pl-PL"/>
        </w:rPr>
      </w:pPr>
      <w:r w:rsidRPr="2EADFF33">
        <w:rPr>
          <w:lang w:val="pl-PL"/>
        </w:rPr>
        <w:t>8</w:t>
      </w:r>
      <w:r w:rsidR="1E73B039" w:rsidRPr="2EADFF33">
        <w:rPr>
          <w:lang w:val="pl-PL"/>
        </w:rPr>
        <w:t xml:space="preserve">.  </w:t>
      </w:r>
      <w:r w:rsidR="6861C7F6" w:rsidRPr="2EADFF33">
        <w:rPr>
          <w:lang w:val="pl-PL"/>
        </w:rPr>
        <w:t>Flota</w:t>
      </w:r>
      <w:r w:rsidR="1E73B039" w:rsidRPr="2EADFF33">
        <w:rPr>
          <w:lang w:val="pl-PL"/>
        </w:rPr>
        <w:t>:</w:t>
      </w:r>
    </w:p>
    <w:p w14:paraId="4F948911" w14:textId="002C02F1" w:rsidR="131BBD19" w:rsidRDefault="131BBD19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Flota jest zarządzana przez administratora floty</w:t>
      </w:r>
      <w:r w:rsidR="1E73B039" w:rsidRPr="2EADFF33">
        <w:rPr>
          <w:lang w:val="pl-PL"/>
        </w:rPr>
        <w:t>.</w:t>
      </w:r>
    </w:p>
    <w:p w14:paraId="755CB4C6" w14:textId="6559E684" w:rsidR="25AD8929" w:rsidRDefault="25AD8929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Każdego dnia sprawdzana jest liczność oraz stan floty.</w:t>
      </w:r>
    </w:p>
    <w:p w14:paraId="7B28E928" w14:textId="0A048339" w:rsidR="2EADFF33" w:rsidRDefault="2EADFF33" w:rsidP="2EADFF33">
      <w:pPr>
        <w:rPr>
          <w:lang w:val="pl-PL"/>
        </w:rPr>
      </w:pPr>
    </w:p>
    <w:p w14:paraId="011A5738" w14:textId="6DA9B79A" w:rsidR="1E73B039" w:rsidRDefault="1E73B039" w:rsidP="2EADFF33">
      <w:pPr>
        <w:rPr>
          <w:lang w:val="pl-PL"/>
        </w:rPr>
      </w:pPr>
      <w:r w:rsidRPr="2EADFF33">
        <w:rPr>
          <w:lang w:val="pl-PL"/>
        </w:rPr>
        <w:t>Alternatywne wątki:</w:t>
      </w:r>
    </w:p>
    <w:p w14:paraId="33E31595" w14:textId="033C97BA" w:rsidR="72AED11C" w:rsidRDefault="72AED11C" w:rsidP="2EADFF33">
      <w:pPr>
        <w:pStyle w:val="Akapitzlist"/>
        <w:numPr>
          <w:ilvl w:val="0"/>
          <w:numId w:val="23"/>
        </w:numPr>
        <w:rPr>
          <w:lang w:val="pl-PL"/>
        </w:rPr>
      </w:pPr>
      <w:r w:rsidRPr="2EADFF33">
        <w:rPr>
          <w:lang w:val="pl-PL"/>
        </w:rPr>
        <w:t xml:space="preserve">Użytkownik nie </w:t>
      </w:r>
      <w:r w:rsidR="11C7462C" w:rsidRPr="2EADFF33">
        <w:rPr>
          <w:lang w:val="pl-PL"/>
        </w:rPr>
        <w:t>ma przypisanej roli administratora</w:t>
      </w:r>
      <w:r w:rsidR="1E73B039" w:rsidRPr="2EADFF33">
        <w:rPr>
          <w:lang w:val="pl-PL"/>
        </w:rPr>
        <w:t>.</w:t>
      </w:r>
    </w:p>
    <w:p w14:paraId="4A310C8F" w14:textId="23D952E1" w:rsidR="1B6E8612" w:rsidRDefault="1B6E8612" w:rsidP="2EADFF33">
      <w:pPr>
        <w:pStyle w:val="Akapitzlist"/>
        <w:numPr>
          <w:ilvl w:val="0"/>
          <w:numId w:val="23"/>
        </w:numPr>
        <w:rPr>
          <w:lang w:val="pl-PL"/>
        </w:rPr>
      </w:pPr>
      <w:r w:rsidRPr="2EADFF33">
        <w:rPr>
          <w:lang w:val="pl-PL"/>
        </w:rPr>
        <w:t>Administrator floty nie zatwierdzi zmian, które zarządził.</w:t>
      </w:r>
    </w:p>
    <w:p w14:paraId="35B1726B" w14:textId="77777777" w:rsidR="2EADFF33" w:rsidRDefault="2EADFF33" w:rsidP="2EADFF33">
      <w:pPr>
        <w:rPr>
          <w:lang w:val="pl-PL"/>
        </w:rPr>
      </w:pPr>
    </w:p>
    <w:p w14:paraId="7F827FCA" w14:textId="19029ED1" w:rsidR="1E73B039" w:rsidRDefault="1E73B039" w:rsidP="2EADFF33">
      <w:pPr>
        <w:rPr>
          <w:i/>
          <w:iCs/>
          <w:u w:val="single"/>
          <w:lang w:val="pl-PL"/>
        </w:rPr>
      </w:pPr>
      <w:r w:rsidRPr="2EADFF33">
        <w:rPr>
          <w:i/>
          <w:iCs/>
          <w:u w:val="single"/>
          <w:lang w:val="pl-PL"/>
        </w:rPr>
        <w:t>Scenariusze przypadków użycia:</w:t>
      </w:r>
    </w:p>
    <w:p w14:paraId="5B1DA2AB" w14:textId="77777777" w:rsidR="2EADFF33" w:rsidRDefault="2EADFF33" w:rsidP="2EADFF33">
      <w:pPr>
        <w:rPr>
          <w:lang w:val="pl-PL"/>
        </w:rPr>
      </w:pPr>
    </w:p>
    <w:p w14:paraId="54D0CEFA" w14:textId="4EF83190" w:rsidR="1E73B039" w:rsidRDefault="1E73B039" w:rsidP="2EADFF33">
      <w:pPr>
        <w:rPr>
          <w:lang w:val="pl-PL"/>
        </w:rPr>
      </w:pPr>
      <w:r w:rsidRPr="2EADFF33">
        <w:rPr>
          <w:lang w:val="pl-PL"/>
        </w:rPr>
        <w:t>Główny wątek:</w:t>
      </w:r>
    </w:p>
    <w:p w14:paraId="413D6912" w14:textId="7CDD84B8" w:rsidR="3EFF2984" w:rsidRDefault="3EFF2984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Administrator floty otwiera ekran do monitorowania floty pojazdów</w:t>
      </w:r>
      <w:r w:rsidR="76EEB207" w:rsidRPr="2EADFF33">
        <w:rPr>
          <w:lang w:val="pl-PL"/>
        </w:rPr>
        <w:t>.</w:t>
      </w:r>
    </w:p>
    <w:p w14:paraId="18CC1CD6" w14:textId="6BD2020A" w:rsidR="76EEB207" w:rsidRDefault="76EEB207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weryfikuje, czy użytkownik ma przypisaną rolę administratora floty.</w:t>
      </w:r>
    </w:p>
    <w:p w14:paraId="3F81C34B" w14:textId="60162DBC" w:rsidR="76EEB207" w:rsidRDefault="76EEB207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wyświetla informacje o przeglądach technicznych i awariach</w:t>
      </w:r>
      <w:r w:rsidR="5E521FD1" w:rsidRPr="2EADFF33">
        <w:rPr>
          <w:lang w:val="pl-PL"/>
        </w:rPr>
        <w:t>.</w:t>
      </w:r>
    </w:p>
    <w:p w14:paraId="5522021A" w14:textId="0AC5057C" w:rsidR="5E521FD1" w:rsidRDefault="5E521FD1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Administrator otrzymuje powiadomienia o pojazdach wymagających interwencji.</w:t>
      </w:r>
    </w:p>
    <w:p w14:paraId="6146F0C4" w14:textId="7F6C4928" w:rsidR="5E521FD1" w:rsidRDefault="5E521FD1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Administrator decyduje, które pojazdy wysłać do serwisu, a które mogą wrócić do floty.</w:t>
      </w:r>
    </w:p>
    <w:p w14:paraId="401B955F" w14:textId="3BB260A0" w:rsidR="5E521FD1" w:rsidRDefault="5E521FD1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Administrator zatwierdza swoją decyzję.</w:t>
      </w:r>
    </w:p>
    <w:p w14:paraId="00F14F64" w14:textId="2E0E4C86" w:rsidR="2EADFF33" w:rsidRDefault="2EADFF33" w:rsidP="2EADFF33">
      <w:pPr>
        <w:rPr>
          <w:lang w:val="pl-PL"/>
        </w:rPr>
      </w:pPr>
    </w:p>
    <w:p w14:paraId="08094DD4" w14:textId="05C4012D" w:rsidR="1E73B039" w:rsidRDefault="1E73B039" w:rsidP="2EADFF33">
      <w:pPr>
        <w:rPr>
          <w:lang w:val="pl-PL"/>
        </w:rPr>
      </w:pPr>
      <w:r w:rsidRPr="2EADFF33">
        <w:rPr>
          <w:lang w:val="pl-PL"/>
        </w:rPr>
        <w:t xml:space="preserve">Wątek alternatywny 1: </w:t>
      </w:r>
      <w:r w:rsidR="2EC2241B" w:rsidRPr="2EADFF33">
        <w:rPr>
          <w:lang w:val="pl-PL"/>
        </w:rPr>
        <w:t>Użytkownik nie ma przypisanej roli administratora</w:t>
      </w:r>
    </w:p>
    <w:p w14:paraId="1A2125B1" w14:textId="3A4DB359" w:rsidR="2EC2241B" w:rsidRDefault="2EC2241B" w:rsidP="2EADFF33">
      <w:pPr>
        <w:pStyle w:val="Akapitzlist"/>
        <w:numPr>
          <w:ilvl w:val="0"/>
          <w:numId w:val="25"/>
        </w:numPr>
        <w:rPr>
          <w:lang w:val="pl-PL"/>
        </w:rPr>
      </w:pPr>
      <w:r w:rsidRPr="2EADFF33">
        <w:rPr>
          <w:lang w:val="pl-PL"/>
        </w:rPr>
        <w:t>System sprawdza, że użytkownik nie ma przypisanej roli administratora floty.</w:t>
      </w:r>
    </w:p>
    <w:p w14:paraId="36E99158" w14:textId="548285C5" w:rsidR="1E73B039" w:rsidRDefault="1E73B039" w:rsidP="2EADFF33">
      <w:pPr>
        <w:pStyle w:val="Akapitzlist"/>
        <w:numPr>
          <w:ilvl w:val="0"/>
          <w:numId w:val="25"/>
        </w:numPr>
        <w:rPr>
          <w:lang w:val="pl-PL"/>
        </w:rPr>
      </w:pPr>
      <w:r w:rsidRPr="2EADFF33">
        <w:rPr>
          <w:lang w:val="pl-PL"/>
        </w:rPr>
        <w:t>System wyświetla komunikat</w:t>
      </w:r>
      <w:r w:rsidR="2F05FD60" w:rsidRPr="2EADFF33">
        <w:rPr>
          <w:lang w:val="pl-PL"/>
        </w:rPr>
        <w:t>: “Nie masz do tego dostępu!”</w:t>
      </w:r>
      <w:r w:rsidRPr="2EADFF33">
        <w:rPr>
          <w:lang w:val="pl-PL"/>
        </w:rPr>
        <w:t>.</w:t>
      </w:r>
    </w:p>
    <w:p w14:paraId="652D67BF" w14:textId="77777777" w:rsidR="2EADFF33" w:rsidRDefault="2EADFF33" w:rsidP="2EADFF33">
      <w:pPr>
        <w:pStyle w:val="Akapitzlist"/>
        <w:rPr>
          <w:lang w:val="pl-PL"/>
        </w:rPr>
      </w:pPr>
    </w:p>
    <w:p w14:paraId="091E159F" w14:textId="429A7A93" w:rsidR="1E73B039" w:rsidRDefault="1E73B039" w:rsidP="2EADFF33">
      <w:pPr>
        <w:rPr>
          <w:lang w:val="pl-PL"/>
        </w:rPr>
      </w:pPr>
      <w:r w:rsidRPr="2EADFF33">
        <w:rPr>
          <w:lang w:val="pl-PL"/>
        </w:rPr>
        <w:t xml:space="preserve">Wątek alternatywny 2: </w:t>
      </w:r>
      <w:r w:rsidR="252EB066" w:rsidRPr="2EADFF33">
        <w:rPr>
          <w:lang w:val="pl-PL"/>
        </w:rPr>
        <w:t>Administrator floty nie zatwierdzi zmian, które zarządził</w:t>
      </w:r>
    </w:p>
    <w:p w14:paraId="07E31E7C" w14:textId="18E1ADCE" w:rsidR="252EB066" w:rsidRDefault="252EB066" w:rsidP="2EADFF33">
      <w:pPr>
        <w:pStyle w:val="Akapitzlist"/>
        <w:numPr>
          <w:ilvl w:val="0"/>
          <w:numId w:val="26"/>
        </w:numPr>
        <w:rPr>
          <w:lang w:val="pl-PL"/>
        </w:rPr>
      </w:pPr>
      <w:r w:rsidRPr="2EADFF33">
        <w:rPr>
          <w:lang w:val="pl-PL"/>
        </w:rPr>
        <w:t>Administrator odrzuca zmiany jakie zarządził.</w:t>
      </w:r>
    </w:p>
    <w:p w14:paraId="3E9E1DC9" w14:textId="6EDC6D6E" w:rsidR="252EB066" w:rsidRDefault="252EB066" w:rsidP="2EADFF33">
      <w:pPr>
        <w:pStyle w:val="Akapitzlist"/>
        <w:numPr>
          <w:ilvl w:val="0"/>
          <w:numId w:val="26"/>
        </w:numPr>
        <w:rPr>
          <w:lang w:val="pl-PL"/>
        </w:rPr>
      </w:pPr>
      <w:r w:rsidRPr="2EADFF33">
        <w:rPr>
          <w:lang w:val="pl-PL"/>
        </w:rPr>
        <w:t>Administrator potwierdza decyzję.</w:t>
      </w:r>
    </w:p>
    <w:p w14:paraId="54B55026" w14:textId="58348E86" w:rsidR="7D50FE53" w:rsidRDefault="7D50FE53" w:rsidP="2EADFF33">
      <w:pPr>
        <w:pStyle w:val="Akapitzlist"/>
        <w:numPr>
          <w:ilvl w:val="0"/>
          <w:numId w:val="26"/>
        </w:numPr>
        <w:rPr>
          <w:lang w:val="pl-PL"/>
        </w:rPr>
      </w:pPr>
      <w:r w:rsidRPr="2EADFF33">
        <w:rPr>
          <w:lang w:val="pl-PL"/>
        </w:rPr>
        <w:t>Administrator wraca do ekranu monitorowania floty</w:t>
      </w:r>
      <w:r w:rsidR="1E73B039" w:rsidRPr="2EADFF33">
        <w:rPr>
          <w:lang w:val="pl-PL"/>
        </w:rPr>
        <w:t>.</w:t>
      </w:r>
    </w:p>
    <w:p w14:paraId="0F9668AB" w14:textId="7CD2AB8A" w:rsidR="2EADFF33" w:rsidRDefault="2EADFF33" w:rsidP="2EADFF33">
      <w:pPr>
        <w:rPr>
          <w:lang w:val="pl-PL"/>
        </w:rPr>
      </w:pPr>
    </w:p>
    <w:p w14:paraId="683FA8BA" w14:textId="64D81454" w:rsidR="3090E056" w:rsidRDefault="2A612469" w:rsidP="5D5E4F8E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31C7DCB" wp14:editId="1884A266">
            <wp:extent cx="5943600" cy="2828925"/>
            <wp:effectExtent l="0" t="0" r="0" b="0"/>
            <wp:docPr id="1756080192" name="Picture 1756080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59B5" w14:textId="2A751A6E" w:rsidR="2EADFF33" w:rsidRDefault="2EADFF33" w:rsidP="2EADFF33">
      <w:pPr>
        <w:pStyle w:val="Tekstpodstawowy"/>
        <w:ind w:left="0"/>
        <w:rPr>
          <w:lang w:val="pl-PL"/>
        </w:rPr>
      </w:pPr>
    </w:p>
    <w:p w14:paraId="1A5DB382" w14:textId="6B265668" w:rsidR="00870059" w:rsidRDefault="34BBE60E" w:rsidP="00870059">
      <w:pPr>
        <w:pStyle w:val="Nagwek3"/>
        <w:rPr>
          <w:lang w:val="pl-PL"/>
        </w:rPr>
      </w:pPr>
      <w:r w:rsidRPr="2EADFF33">
        <w:rPr>
          <w:lang w:val="pl-PL"/>
        </w:rPr>
        <w:t>Za</w:t>
      </w:r>
      <w:r w:rsidR="4FF1708A" w:rsidRPr="2EADFF33">
        <w:rPr>
          <w:lang w:val="pl-PL"/>
        </w:rPr>
        <w:t>kup</w:t>
      </w:r>
      <w:r w:rsidRPr="2EADFF33">
        <w:rPr>
          <w:lang w:val="pl-PL"/>
        </w:rPr>
        <w:t xml:space="preserve"> subskrypcj</w:t>
      </w:r>
      <w:r w:rsidR="7F7ECD85" w:rsidRPr="2EADFF33">
        <w:rPr>
          <w:lang w:val="pl-PL"/>
        </w:rPr>
        <w:t>i</w:t>
      </w:r>
      <w:r w:rsidRPr="2EADFF33">
        <w:rPr>
          <w:lang w:val="pl-PL"/>
        </w:rPr>
        <w:t xml:space="preserve"> firmow</w:t>
      </w:r>
      <w:r w:rsidR="38265E33" w:rsidRPr="2EADFF33">
        <w:rPr>
          <w:lang w:val="pl-PL"/>
        </w:rPr>
        <w:t>ej</w:t>
      </w:r>
    </w:p>
    <w:p w14:paraId="63347878" w14:textId="2CDF1387" w:rsidR="2EADFF33" w:rsidRDefault="2EADFF33" w:rsidP="2EADFF33">
      <w:pPr>
        <w:rPr>
          <w:lang w:val="pl-PL"/>
        </w:rPr>
      </w:pPr>
    </w:p>
    <w:p w14:paraId="06CBE7B9" w14:textId="6E0F3771" w:rsidR="3D4CE897" w:rsidRDefault="3D4CE897" w:rsidP="2EADFF33">
      <w:pPr>
        <w:rPr>
          <w:lang w:val="pl-PL"/>
        </w:rPr>
      </w:pPr>
      <w:r w:rsidRPr="2EADFF33">
        <w:rPr>
          <w:lang w:val="pl-PL"/>
        </w:rPr>
        <w:t>Wejście:</w:t>
      </w:r>
    </w:p>
    <w:p w14:paraId="7A0030D0" w14:textId="7B9CEE25" w:rsidR="2F14131E" w:rsidRDefault="2F14131E" w:rsidP="2EADFF33">
      <w:pPr>
        <w:pStyle w:val="Akapitzlist"/>
        <w:numPr>
          <w:ilvl w:val="0"/>
          <w:numId w:val="21"/>
        </w:numPr>
        <w:rPr>
          <w:lang w:val="pl-PL"/>
        </w:rPr>
      </w:pPr>
      <w:r w:rsidRPr="2EADFF33">
        <w:rPr>
          <w:lang w:val="pl-PL"/>
        </w:rPr>
        <w:t xml:space="preserve">Klient firmowy </w:t>
      </w:r>
      <w:r w:rsidR="3D4CE897" w:rsidRPr="2EADFF33">
        <w:rPr>
          <w:lang w:val="pl-PL"/>
        </w:rPr>
        <w:t>wprowadza dane: imię, nazwisko, adres e-mail, numer telefonu,</w:t>
      </w:r>
      <w:r w:rsidR="62C71135" w:rsidRPr="2EADFF33">
        <w:rPr>
          <w:lang w:val="pl-PL"/>
        </w:rPr>
        <w:t xml:space="preserve"> nazwę firmy, adres firmy, NIP firmy</w:t>
      </w:r>
      <w:r w:rsidR="3D4CE897" w:rsidRPr="2EADFF33">
        <w:rPr>
          <w:lang w:val="pl-PL"/>
        </w:rPr>
        <w:t>.</w:t>
      </w:r>
    </w:p>
    <w:p w14:paraId="705D781A" w14:textId="0C7F5C97" w:rsidR="23C99044" w:rsidRDefault="23C99044" w:rsidP="2EADFF33">
      <w:pPr>
        <w:pStyle w:val="Akapitzlist"/>
        <w:numPr>
          <w:ilvl w:val="0"/>
          <w:numId w:val="21"/>
        </w:numPr>
        <w:rPr>
          <w:lang w:val="pl-PL"/>
        </w:rPr>
      </w:pPr>
      <w:r w:rsidRPr="2EADFF33">
        <w:rPr>
          <w:lang w:val="pl-PL"/>
        </w:rPr>
        <w:t>Klient</w:t>
      </w:r>
      <w:r w:rsidR="3D4CE897" w:rsidRPr="2EADFF33">
        <w:rPr>
          <w:lang w:val="pl-PL"/>
        </w:rPr>
        <w:t xml:space="preserve"> </w:t>
      </w:r>
      <w:r w:rsidRPr="2EADFF33">
        <w:rPr>
          <w:lang w:val="pl-PL"/>
        </w:rPr>
        <w:t xml:space="preserve">firmowy </w:t>
      </w:r>
      <w:r w:rsidR="3D4CE897" w:rsidRPr="2EADFF33">
        <w:rPr>
          <w:lang w:val="pl-PL"/>
        </w:rPr>
        <w:t xml:space="preserve">akceptuje regulamin </w:t>
      </w:r>
      <w:r w:rsidR="4A10088E" w:rsidRPr="2EADFF33">
        <w:rPr>
          <w:lang w:val="pl-PL"/>
        </w:rPr>
        <w:t xml:space="preserve">zakupu subskrypcji </w:t>
      </w:r>
      <w:r w:rsidR="3D4CE897" w:rsidRPr="2EADFF33">
        <w:rPr>
          <w:lang w:val="pl-PL"/>
        </w:rPr>
        <w:t>(warunek wymagany).</w:t>
      </w:r>
    </w:p>
    <w:p w14:paraId="3709528E" w14:textId="78813D7E" w:rsidR="3D4CE897" w:rsidRDefault="3D4CE897" w:rsidP="2EADFF33">
      <w:pPr>
        <w:pStyle w:val="Akapitzlist"/>
        <w:numPr>
          <w:ilvl w:val="0"/>
          <w:numId w:val="21"/>
        </w:numPr>
        <w:rPr>
          <w:lang w:val="pl-PL"/>
        </w:rPr>
      </w:pPr>
      <w:r w:rsidRPr="2EADFF33">
        <w:rPr>
          <w:lang w:val="pl-PL"/>
        </w:rPr>
        <w:t xml:space="preserve">Opcjonalnie: akceptacja zgody na </w:t>
      </w:r>
      <w:r w:rsidR="1C8304B2" w:rsidRPr="2EADFF33">
        <w:rPr>
          <w:lang w:val="pl-PL"/>
        </w:rPr>
        <w:t>automatyczne odnawianie subskrypcji</w:t>
      </w:r>
      <w:r w:rsidRPr="2EADFF33">
        <w:rPr>
          <w:lang w:val="pl-PL"/>
        </w:rPr>
        <w:t>.</w:t>
      </w:r>
    </w:p>
    <w:p w14:paraId="3319FDD7" w14:textId="6774CC13" w:rsidR="3D4CE897" w:rsidRDefault="3D4CE897" w:rsidP="2EADFF33">
      <w:pPr>
        <w:pStyle w:val="Akapitzlist"/>
        <w:numPr>
          <w:ilvl w:val="0"/>
          <w:numId w:val="21"/>
        </w:numPr>
        <w:rPr>
          <w:lang w:val="pl-PL"/>
        </w:rPr>
      </w:pPr>
      <w:r w:rsidRPr="2EADFF33">
        <w:rPr>
          <w:lang w:val="pl-PL"/>
        </w:rPr>
        <w:t>System weryfikuje, czy dane są poprawne.</w:t>
      </w:r>
    </w:p>
    <w:p w14:paraId="5C0BD00C" w14:textId="15EBA726" w:rsidR="746EA542" w:rsidRDefault="746EA542" w:rsidP="2EADFF33">
      <w:pPr>
        <w:pStyle w:val="Akapitzlist"/>
        <w:numPr>
          <w:ilvl w:val="0"/>
          <w:numId w:val="21"/>
        </w:numPr>
        <w:rPr>
          <w:lang w:val="pl-PL"/>
        </w:rPr>
      </w:pPr>
      <w:r w:rsidRPr="2EADFF33">
        <w:rPr>
          <w:lang w:val="pl-PL"/>
        </w:rPr>
        <w:t>Klient firmowy wybiera środek płatności.</w:t>
      </w:r>
    </w:p>
    <w:p w14:paraId="7D7E917A" w14:textId="77777777" w:rsidR="2EADFF33" w:rsidRDefault="2EADFF33" w:rsidP="2EADFF33">
      <w:pPr>
        <w:pStyle w:val="Akapitzlist"/>
        <w:rPr>
          <w:lang w:val="pl-PL"/>
        </w:rPr>
      </w:pPr>
    </w:p>
    <w:p w14:paraId="711171F0" w14:textId="5A2000EF" w:rsidR="3D4CE897" w:rsidRDefault="3D4CE897" w:rsidP="2EADFF33">
      <w:pPr>
        <w:rPr>
          <w:lang w:val="pl-PL"/>
        </w:rPr>
      </w:pPr>
      <w:r w:rsidRPr="2EADFF33">
        <w:rPr>
          <w:lang w:val="pl-PL"/>
        </w:rPr>
        <w:t>Wyjście:</w:t>
      </w:r>
    </w:p>
    <w:p w14:paraId="6FD4DF8E" w14:textId="738C7E80" w:rsidR="4F53B9B6" w:rsidRDefault="4F53B9B6" w:rsidP="2EADFF33">
      <w:pPr>
        <w:pStyle w:val="Akapitzlist"/>
        <w:numPr>
          <w:ilvl w:val="0"/>
          <w:numId w:val="22"/>
        </w:numPr>
        <w:rPr>
          <w:lang w:val="pl-PL"/>
        </w:rPr>
      </w:pPr>
      <w:r w:rsidRPr="2EADFF33">
        <w:rPr>
          <w:lang w:val="pl-PL"/>
        </w:rPr>
        <w:t>Klient firmowy dostaje potwierdzenie zakupu subskrypcji (poprzez wiadomość sms oraz e-mail).</w:t>
      </w:r>
    </w:p>
    <w:p w14:paraId="37288974" w14:textId="6A530834" w:rsidR="216E51ED" w:rsidRDefault="216E51ED" w:rsidP="2EADFF33">
      <w:pPr>
        <w:pStyle w:val="Akapitzlist"/>
        <w:numPr>
          <w:ilvl w:val="0"/>
          <w:numId w:val="22"/>
        </w:numPr>
        <w:rPr>
          <w:lang w:val="pl-PL"/>
        </w:rPr>
      </w:pPr>
      <w:r w:rsidRPr="2EADFF33">
        <w:rPr>
          <w:lang w:val="pl-PL"/>
        </w:rPr>
        <w:t xml:space="preserve">System wyświetla zarządzanie subskrypcją i klient firmowy </w:t>
      </w:r>
      <w:r w:rsidR="3A802B2E" w:rsidRPr="2EADFF33">
        <w:rPr>
          <w:lang w:val="pl-PL"/>
        </w:rPr>
        <w:t>może dodać/usunąć osobę z firmy lub anulować subskrypcje</w:t>
      </w:r>
      <w:r w:rsidR="3D4CE897" w:rsidRPr="2EADFF33">
        <w:rPr>
          <w:lang w:val="pl-PL"/>
        </w:rPr>
        <w:t xml:space="preserve"> (jeśli proces zakończył się sukcesem).</w:t>
      </w:r>
    </w:p>
    <w:p w14:paraId="27561517" w14:textId="77777777" w:rsidR="2EADFF33" w:rsidRDefault="2EADFF33" w:rsidP="2EADFF33">
      <w:pPr>
        <w:pStyle w:val="Akapitzlist"/>
        <w:rPr>
          <w:lang w:val="pl-PL"/>
        </w:rPr>
      </w:pPr>
    </w:p>
    <w:p w14:paraId="20C61863" w14:textId="6E6C678A" w:rsidR="3D4CE897" w:rsidRDefault="3D4CE897" w:rsidP="2EADFF33">
      <w:pPr>
        <w:rPr>
          <w:lang w:val="pl-PL"/>
        </w:rPr>
      </w:pPr>
      <w:r w:rsidRPr="2EADFF33">
        <w:rPr>
          <w:lang w:val="pl-PL"/>
        </w:rPr>
        <w:t>Reguły biznesowe:</w:t>
      </w:r>
    </w:p>
    <w:p w14:paraId="31A67E1E" w14:textId="12E4448A" w:rsidR="2EADFF33" w:rsidRDefault="2EADFF33" w:rsidP="2EADFF33">
      <w:pPr>
        <w:pStyle w:val="Nagwek3"/>
        <w:numPr>
          <w:ilvl w:val="0"/>
          <w:numId w:val="0"/>
        </w:numPr>
        <w:spacing w:before="0"/>
        <w:ind w:left="360"/>
        <w:rPr>
          <w:lang w:val="pl-PL"/>
        </w:rPr>
      </w:pPr>
      <w:r w:rsidRPr="2EADFF33">
        <w:rPr>
          <w:lang w:val="pl-PL"/>
        </w:rPr>
        <w:t xml:space="preserve">6. </w:t>
      </w:r>
      <w:r w:rsidR="25C69E71" w:rsidRPr="2EADFF33">
        <w:rPr>
          <w:lang w:val="pl-PL"/>
        </w:rPr>
        <w:t xml:space="preserve"> Klient firmowy</w:t>
      </w:r>
      <w:r w:rsidR="3D4CE897" w:rsidRPr="2EADFF33">
        <w:rPr>
          <w:lang w:val="pl-PL"/>
        </w:rPr>
        <w:t>:</w:t>
      </w:r>
    </w:p>
    <w:p w14:paraId="7550B0F4" w14:textId="4609E0F0" w:rsidR="218A77BD" w:rsidRDefault="218A77BD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Klient firmowy</w:t>
      </w:r>
      <w:r w:rsidR="68E52B08" w:rsidRPr="2EADFF33">
        <w:rPr>
          <w:lang w:val="pl-PL"/>
        </w:rPr>
        <w:t xml:space="preserve"> ma możliwość zakupienia abonamentu dla wszystkich klientów należących do firmy.</w:t>
      </w:r>
    </w:p>
    <w:p w14:paraId="126B70BE" w14:textId="725213C3" w:rsidR="68E52B08" w:rsidRDefault="68E52B08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Abonament jest zakupiony na określony czas.</w:t>
      </w:r>
    </w:p>
    <w:p w14:paraId="3235D0B2" w14:textId="1B1DA01A" w:rsidR="68E52B08" w:rsidRDefault="68E52B08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>Z abonamentu może korzystać limitowana ilość osób.</w:t>
      </w:r>
    </w:p>
    <w:p w14:paraId="4BFF6476" w14:textId="2DEC95CE" w:rsidR="68E52B08" w:rsidRDefault="68E52B08" w:rsidP="2EADFF33">
      <w:pPr>
        <w:pStyle w:val="Nagwek3"/>
        <w:numPr>
          <w:ilvl w:val="0"/>
          <w:numId w:val="0"/>
        </w:numPr>
        <w:spacing w:before="0"/>
        <w:ind w:left="360"/>
        <w:rPr>
          <w:lang w:val="pl-PL"/>
        </w:rPr>
      </w:pPr>
      <w:r w:rsidRPr="2EADFF33">
        <w:rPr>
          <w:lang w:val="pl-PL"/>
        </w:rPr>
        <w:t>13.  Płatność:</w:t>
      </w:r>
    </w:p>
    <w:p w14:paraId="257F205B" w14:textId="49BF4B01" w:rsidR="68E52B08" w:rsidRDefault="68E52B08" w:rsidP="2EADFF33">
      <w:pPr>
        <w:pStyle w:val="Akapitzlist"/>
        <w:numPr>
          <w:ilvl w:val="0"/>
          <w:numId w:val="28"/>
        </w:numPr>
        <w:rPr>
          <w:lang w:val="pl-PL"/>
        </w:rPr>
      </w:pPr>
      <w:r w:rsidRPr="2EADFF33">
        <w:rPr>
          <w:lang w:val="pl-PL"/>
        </w:rPr>
        <w:t xml:space="preserve">Klient </w:t>
      </w:r>
      <w:r w:rsidR="621F3A0D" w:rsidRPr="2EADFF33">
        <w:rPr>
          <w:lang w:val="pl-PL"/>
        </w:rPr>
        <w:t>ma możliwość płatności za pomocą wszystkich nowoczesnych środków płatności</w:t>
      </w:r>
      <w:r w:rsidRPr="2EADFF33">
        <w:rPr>
          <w:lang w:val="pl-PL"/>
        </w:rPr>
        <w:t>.</w:t>
      </w:r>
    </w:p>
    <w:p w14:paraId="074271A7" w14:textId="36B6DE79" w:rsidR="2EADFF33" w:rsidRDefault="2EADFF33" w:rsidP="2EADFF33">
      <w:pPr>
        <w:rPr>
          <w:lang w:val="pl-PL"/>
        </w:rPr>
      </w:pPr>
    </w:p>
    <w:p w14:paraId="33B66748" w14:textId="77777777" w:rsidR="3D4CE897" w:rsidRDefault="3D4CE897" w:rsidP="2EADFF33">
      <w:pPr>
        <w:rPr>
          <w:lang w:val="pl-PL"/>
        </w:rPr>
      </w:pPr>
      <w:r w:rsidRPr="2EADFF33">
        <w:rPr>
          <w:lang w:val="pl-PL"/>
        </w:rPr>
        <w:t>Alternatywne wątki:</w:t>
      </w:r>
    </w:p>
    <w:p w14:paraId="163C281A" w14:textId="77777777" w:rsidR="3D4CE897" w:rsidRDefault="3D4CE897" w:rsidP="2EADFF33">
      <w:pPr>
        <w:pStyle w:val="Akapitzlist"/>
        <w:numPr>
          <w:ilvl w:val="0"/>
          <w:numId w:val="23"/>
        </w:numPr>
        <w:rPr>
          <w:lang w:val="pl-PL"/>
        </w:rPr>
      </w:pPr>
      <w:r w:rsidRPr="2EADFF33">
        <w:rPr>
          <w:lang w:val="pl-PL"/>
        </w:rPr>
        <w:t>Nieprawidłowe dane wejściowe.</w:t>
      </w:r>
    </w:p>
    <w:p w14:paraId="4219FAB0" w14:textId="51CB3216" w:rsidR="511F56CB" w:rsidRDefault="511F56CB" w:rsidP="2EADFF33">
      <w:pPr>
        <w:pStyle w:val="Akapitzlist"/>
        <w:numPr>
          <w:ilvl w:val="0"/>
          <w:numId w:val="23"/>
        </w:numPr>
        <w:rPr>
          <w:lang w:val="pl-PL"/>
        </w:rPr>
      </w:pPr>
      <w:r w:rsidRPr="2EADFF33">
        <w:rPr>
          <w:lang w:val="pl-PL"/>
        </w:rPr>
        <w:t>Klient firmowy ma już zakupioną subskrypcję</w:t>
      </w:r>
      <w:r w:rsidR="3D4CE897" w:rsidRPr="2EADFF33">
        <w:rPr>
          <w:lang w:val="pl-PL"/>
        </w:rPr>
        <w:t>.</w:t>
      </w:r>
    </w:p>
    <w:p w14:paraId="1AF8E4C8" w14:textId="7846FA26" w:rsidR="7F540C45" w:rsidRDefault="7F540C45" w:rsidP="2EADFF33">
      <w:pPr>
        <w:pStyle w:val="Akapitzlist"/>
        <w:numPr>
          <w:ilvl w:val="0"/>
          <w:numId w:val="23"/>
        </w:numPr>
        <w:rPr>
          <w:lang w:val="pl-PL"/>
        </w:rPr>
      </w:pPr>
      <w:r w:rsidRPr="2EADFF33">
        <w:rPr>
          <w:lang w:val="pl-PL"/>
        </w:rPr>
        <w:t xml:space="preserve">Klient firmowy </w:t>
      </w:r>
      <w:r w:rsidR="3D4CE897" w:rsidRPr="2EADFF33">
        <w:rPr>
          <w:lang w:val="pl-PL"/>
        </w:rPr>
        <w:t>nie akceptuje regulaminu.</w:t>
      </w:r>
    </w:p>
    <w:p w14:paraId="6E0B8980" w14:textId="5F926CAF" w:rsidR="533037B0" w:rsidRDefault="533037B0" w:rsidP="2EADFF33">
      <w:pPr>
        <w:pStyle w:val="Akapitzlist"/>
        <w:numPr>
          <w:ilvl w:val="0"/>
          <w:numId w:val="23"/>
        </w:numPr>
        <w:rPr>
          <w:lang w:val="pl-PL"/>
        </w:rPr>
      </w:pPr>
      <w:r w:rsidRPr="2EADFF33">
        <w:rPr>
          <w:lang w:val="pl-PL"/>
        </w:rPr>
        <w:t>Płatność zakończy się błędem.</w:t>
      </w:r>
    </w:p>
    <w:p w14:paraId="7ADAAA9F" w14:textId="75134422" w:rsidR="00196873" w:rsidRDefault="00196873">
      <w:pPr>
        <w:widowControl/>
        <w:spacing w:line="240" w:lineRule="auto"/>
        <w:rPr>
          <w:lang w:val="pl-PL"/>
        </w:rPr>
      </w:pPr>
      <w:r>
        <w:rPr>
          <w:lang w:val="pl-PL"/>
        </w:rPr>
        <w:br w:type="page"/>
      </w:r>
    </w:p>
    <w:p w14:paraId="5A6B9D6F" w14:textId="19029ED1" w:rsidR="3D4CE897" w:rsidRDefault="3D4CE897" w:rsidP="2EADFF33">
      <w:pPr>
        <w:rPr>
          <w:i/>
          <w:iCs/>
          <w:u w:val="single"/>
          <w:lang w:val="pl-PL"/>
        </w:rPr>
      </w:pPr>
      <w:r w:rsidRPr="2EADFF33">
        <w:rPr>
          <w:i/>
          <w:iCs/>
          <w:u w:val="single"/>
          <w:lang w:val="pl-PL"/>
        </w:rPr>
        <w:lastRenderedPageBreak/>
        <w:t>Scenariusze przypadków użycia:</w:t>
      </w:r>
    </w:p>
    <w:p w14:paraId="48052F11" w14:textId="77777777" w:rsidR="2EADFF33" w:rsidRDefault="2EADFF33" w:rsidP="2EADFF33">
      <w:pPr>
        <w:rPr>
          <w:lang w:val="pl-PL"/>
        </w:rPr>
      </w:pPr>
    </w:p>
    <w:p w14:paraId="6C2B9261" w14:textId="54189B1C" w:rsidR="3D4CE897" w:rsidRDefault="3D4CE897" w:rsidP="2EADFF33">
      <w:pPr>
        <w:rPr>
          <w:lang w:val="pl-PL"/>
        </w:rPr>
      </w:pPr>
      <w:r w:rsidRPr="2EADFF33">
        <w:rPr>
          <w:lang w:val="pl-PL"/>
        </w:rPr>
        <w:t>Główny wątek:</w:t>
      </w:r>
    </w:p>
    <w:p w14:paraId="6B2994F6" w14:textId="13E3A5EF" w:rsidR="19E9C327" w:rsidRDefault="19E9C327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 xml:space="preserve">Klient firmowy </w:t>
      </w:r>
      <w:r w:rsidR="3D4CE897" w:rsidRPr="2EADFF33">
        <w:rPr>
          <w:lang w:val="pl-PL"/>
        </w:rPr>
        <w:t xml:space="preserve">otwiera ekran </w:t>
      </w:r>
      <w:r w:rsidR="24EA3464" w:rsidRPr="2EADFF33">
        <w:rPr>
          <w:lang w:val="pl-PL"/>
        </w:rPr>
        <w:t>zarządzania subskrypcją</w:t>
      </w:r>
      <w:r w:rsidR="3D4CE897" w:rsidRPr="2EADFF33">
        <w:rPr>
          <w:lang w:val="pl-PL"/>
        </w:rPr>
        <w:t>.</w:t>
      </w:r>
    </w:p>
    <w:p w14:paraId="5A3FC9E8" w14:textId="66C8B8A9" w:rsidR="3D4CE897" w:rsidRDefault="3D4CE897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 xml:space="preserve">System wyświetla formularz </w:t>
      </w:r>
      <w:r w:rsidR="60BE0F7A" w:rsidRPr="2EADFF33">
        <w:rPr>
          <w:lang w:val="pl-PL"/>
        </w:rPr>
        <w:t>do zakupu subskrypcji</w:t>
      </w:r>
      <w:r w:rsidRPr="2EADFF33">
        <w:rPr>
          <w:lang w:val="pl-PL"/>
        </w:rPr>
        <w:t>.</w:t>
      </w:r>
    </w:p>
    <w:p w14:paraId="6EEA7571" w14:textId="77777777" w:rsidR="3D4CE897" w:rsidRDefault="3D4CE897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Użytkownik wprowadza wymagane dane i akceptuje regulamin.</w:t>
      </w:r>
    </w:p>
    <w:p w14:paraId="6FBD2822" w14:textId="77777777" w:rsidR="3D4CE897" w:rsidRDefault="3D4CE897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weryfikuje dane.</w:t>
      </w:r>
    </w:p>
    <w:p w14:paraId="56FC2C42" w14:textId="37AC02B8" w:rsidR="0CACDFF4" w:rsidRDefault="0CACDFF4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wyświetla użytkownikowi dostępne metody płatności.</w:t>
      </w:r>
    </w:p>
    <w:p w14:paraId="5A5A022D" w14:textId="32993475" w:rsidR="0CACDFF4" w:rsidRDefault="0CACDFF4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Klient firmowy wybiera jedną z metod.</w:t>
      </w:r>
    </w:p>
    <w:p w14:paraId="1C36CF2C" w14:textId="796C9F7F" w:rsidR="0CACDFF4" w:rsidRDefault="0CACDFF4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przenosi klienta firmowego na zewnętrzną stronę obsługującą płatność.</w:t>
      </w:r>
    </w:p>
    <w:p w14:paraId="3B4B8EDC" w14:textId="68DF0EE9" w:rsidR="6E9F2DD3" w:rsidRDefault="6E9F2DD3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weryfikuje płatność.</w:t>
      </w:r>
    </w:p>
    <w:p w14:paraId="051EAFEF" w14:textId="4C9ED50F" w:rsidR="6E9F2DD3" w:rsidRDefault="6E9F2DD3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przyznaje klientowi firmowemu aktywną subskrypcję.</w:t>
      </w:r>
    </w:p>
    <w:p w14:paraId="3B713DB7" w14:textId="034AF778" w:rsidR="6E9F2DD3" w:rsidRDefault="6E9F2DD3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System wysyła klientowi powiadomienie o zakupie subskrypcji.</w:t>
      </w:r>
    </w:p>
    <w:p w14:paraId="5CCE09FA" w14:textId="428BCA38" w:rsidR="6E9F2DD3" w:rsidRDefault="6E9F2DD3" w:rsidP="2EADFF33">
      <w:pPr>
        <w:pStyle w:val="Akapitzlist"/>
        <w:numPr>
          <w:ilvl w:val="0"/>
          <w:numId w:val="24"/>
        </w:numPr>
        <w:rPr>
          <w:lang w:val="pl-PL"/>
        </w:rPr>
      </w:pPr>
      <w:r w:rsidRPr="2EADFF33">
        <w:rPr>
          <w:lang w:val="pl-PL"/>
        </w:rPr>
        <w:t>Użytkownik wraca do ekranu zarządzania subskrypcją.</w:t>
      </w:r>
    </w:p>
    <w:p w14:paraId="13ACBCC1" w14:textId="7A7F96F2" w:rsidR="2EADFF33" w:rsidRDefault="2EADFF33" w:rsidP="2EADFF33">
      <w:pPr>
        <w:rPr>
          <w:lang w:val="pl-PL"/>
        </w:rPr>
      </w:pPr>
    </w:p>
    <w:p w14:paraId="3FFD5B7B" w14:textId="2E0E4C86" w:rsidR="2EADFF33" w:rsidRDefault="2EADFF33" w:rsidP="2EADFF33">
      <w:pPr>
        <w:rPr>
          <w:lang w:val="pl-PL"/>
        </w:rPr>
      </w:pPr>
    </w:p>
    <w:p w14:paraId="4FBAADCB" w14:textId="00476A73" w:rsidR="3D4CE897" w:rsidRDefault="3D4CE897" w:rsidP="2EADFF33">
      <w:pPr>
        <w:rPr>
          <w:lang w:val="pl-PL"/>
        </w:rPr>
      </w:pPr>
      <w:r w:rsidRPr="2EADFF33">
        <w:rPr>
          <w:lang w:val="pl-PL"/>
        </w:rPr>
        <w:t>Wątek alternatywny 1: Nieprawidłowe dane wejściowe</w:t>
      </w:r>
    </w:p>
    <w:p w14:paraId="2E336113" w14:textId="0D1B26C5" w:rsidR="3D4CE897" w:rsidRDefault="3D4CE897" w:rsidP="2EADFF33">
      <w:pPr>
        <w:pStyle w:val="Akapitzlist"/>
        <w:numPr>
          <w:ilvl w:val="0"/>
          <w:numId w:val="25"/>
        </w:numPr>
        <w:rPr>
          <w:lang w:val="pl-PL"/>
        </w:rPr>
      </w:pPr>
      <w:r w:rsidRPr="2EADFF33">
        <w:rPr>
          <w:lang w:val="pl-PL"/>
        </w:rPr>
        <w:t>Użytkownik wprowadza nieprawidłowe dane (np. niepoprawny format e-mail</w:t>
      </w:r>
      <w:r w:rsidR="41C5A342" w:rsidRPr="2EADFF33">
        <w:rPr>
          <w:lang w:val="pl-PL"/>
        </w:rPr>
        <w:t xml:space="preserve"> lub zła długość numeru NIP</w:t>
      </w:r>
      <w:r w:rsidRPr="2EADFF33">
        <w:rPr>
          <w:lang w:val="pl-PL"/>
        </w:rPr>
        <w:t>).</w:t>
      </w:r>
    </w:p>
    <w:p w14:paraId="2E306F21" w14:textId="358B33EE" w:rsidR="3D4CE897" w:rsidRDefault="3D4CE897" w:rsidP="2EADFF33">
      <w:pPr>
        <w:pStyle w:val="Akapitzlist"/>
        <w:numPr>
          <w:ilvl w:val="0"/>
          <w:numId w:val="25"/>
        </w:numPr>
        <w:rPr>
          <w:lang w:val="pl-PL"/>
        </w:rPr>
      </w:pPr>
      <w:r w:rsidRPr="2EADFF33">
        <w:rPr>
          <w:lang w:val="pl-PL"/>
        </w:rPr>
        <w:t>System wyświetla odpowiedni komunikat błędu i umożliwia poprawę.</w:t>
      </w:r>
    </w:p>
    <w:p w14:paraId="470A424C" w14:textId="77777777" w:rsidR="2EADFF33" w:rsidRDefault="2EADFF33" w:rsidP="2EADFF33">
      <w:pPr>
        <w:pStyle w:val="Akapitzlist"/>
        <w:rPr>
          <w:lang w:val="pl-PL"/>
        </w:rPr>
      </w:pPr>
    </w:p>
    <w:p w14:paraId="62A79978" w14:textId="0E7433F6" w:rsidR="3D4CE897" w:rsidRDefault="3D4CE897" w:rsidP="2EADFF33">
      <w:pPr>
        <w:rPr>
          <w:lang w:val="pl-PL"/>
        </w:rPr>
      </w:pPr>
      <w:r w:rsidRPr="2EADFF33">
        <w:rPr>
          <w:lang w:val="pl-PL"/>
        </w:rPr>
        <w:t xml:space="preserve">Wątek alternatywny 2: </w:t>
      </w:r>
      <w:r w:rsidR="045E0107" w:rsidRPr="2EADFF33">
        <w:rPr>
          <w:lang w:val="pl-PL"/>
        </w:rPr>
        <w:t>Klient firmowy ma już zakupioną subskrypcję</w:t>
      </w:r>
    </w:p>
    <w:p w14:paraId="7807A711" w14:textId="67436FE3" w:rsidR="3D4CE897" w:rsidRDefault="3D4CE897" w:rsidP="2EADFF33">
      <w:pPr>
        <w:pStyle w:val="Akapitzlist"/>
        <w:numPr>
          <w:ilvl w:val="0"/>
          <w:numId w:val="26"/>
        </w:numPr>
        <w:rPr>
          <w:lang w:val="pl-PL"/>
        </w:rPr>
      </w:pPr>
      <w:r w:rsidRPr="2EADFF33">
        <w:rPr>
          <w:lang w:val="pl-PL"/>
        </w:rPr>
        <w:t xml:space="preserve">System wykrywa, że </w:t>
      </w:r>
      <w:r w:rsidR="541161C6" w:rsidRPr="2EADFF33">
        <w:rPr>
          <w:lang w:val="pl-PL"/>
        </w:rPr>
        <w:t>klient firmowy ma już zakupioną subskrypcję</w:t>
      </w:r>
      <w:r w:rsidRPr="2EADFF33">
        <w:rPr>
          <w:lang w:val="pl-PL"/>
        </w:rPr>
        <w:t>.</w:t>
      </w:r>
    </w:p>
    <w:p w14:paraId="2E51FDB2" w14:textId="05E09A4E" w:rsidR="3D4CE897" w:rsidRDefault="3D4CE897" w:rsidP="2EADFF33">
      <w:pPr>
        <w:pStyle w:val="Akapitzlist"/>
        <w:numPr>
          <w:ilvl w:val="0"/>
          <w:numId w:val="26"/>
        </w:numPr>
        <w:rPr>
          <w:lang w:val="pl-PL"/>
        </w:rPr>
      </w:pPr>
      <w:r w:rsidRPr="2EADFF33">
        <w:rPr>
          <w:lang w:val="pl-PL"/>
        </w:rPr>
        <w:t xml:space="preserve">System </w:t>
      </w:r>
      <w:r w:rsidR="322EF92A" w:rsidRPr="2EADFF33">
        <w:rPr>
          <w:lang w:val="pl-PL"/>
        </w:rPr>
        <w:t>wyświetla klientowi ekran do zarządzania zakupioną subskrypcją.</w:t>
      </w:r>
    </w:p>
    <w:p w14:paraId="65A12315" w14:textId="77777777" w:rsidR="2EADFF33" w:rsidRDefault="2EADFF33" w:rsidP="2EADFF33">
      <w:pPr>
        <w:pStyle w:val="Akapitzlist"/>
        <w:rPr>
          <w:lang w:val="pl-PL"/>
        </w:rPr>
      </w:pPr>
    </w:p>
    <w:p w14:paraId="588EDC51" w14:textId="70E86B3F" w:rsidR="3D4CE897" w:rsidRDefault="3D4CE897" w:rsidP="2EADFF33">
      <w:pPr>
        <w:rPr>
          <w:lang w:val="pl-PL"/>
        </w:rPr>
      </w:pPr>
      <w:r w:rsidRPr="2EADFF33">
        <w:rPr>
          <w:lang w:val="pl-PL"/>
        </w:rPr>
        <w:t xml:space="preserve">Wątek alternatywny 3: </w:t>
      </w:r>
      <w:r w:rsidR="596554A8" w:rsidRPr="2EADFF33">
        <w:rPr>
          <w:lang w:val="pl-PL"/>
        </w:rPr>
        <w:t>Klient firmowy nie akceptuje regulaminu</w:t>
      </w:r>
    </w:p>
    <w:p w14:paraId="45C23B03" w14:textId="77777777" w:rsidR="3D4CE897" w:rsidRDefault="3D4CE897" w:rsidP="2EADFF33">
      <w:pPr>
        <w:pStyle w:val="Akapitzlist"/>
        <w:numPr>
          <w:ilvl w:val="0"/>
          <w:numId w:val="29"/>
        </w:numPr>
        <w:rPr>
          <w:lang w:val="pl-PL"/>
        </w:rPr>
      </w:pPr>
      <w:r w:rsidRPr="2EADFF33">
        <w:rPr>
          <w:lang w:val="pl-PL"/>
        </w:rPr>
        <w:t>Użytkownik odmawia akceptacji regulaminu.</w:t>
      </w:r>
    </w:p>
    <w:p w14:paraId="00D9971A" w14:textId="71333F7C" w:rsidR="3D4CE897" w:rsidRDefault="3D4CE897" w:rsidP="2EADFF33">
      <w:pPr>
        <w:pStyle w:val="Akapitzlist"/>
        <w:numPr>
          <w:ilvl w:val="0"/>
          <w:numId w:val="25"/>
        </w:numPr>
        <w:rPr>
          <w:lang w:val="pl-PL"/>
        </w:rPr>
      </w:pPr>
      <w:r w:rsidRPr="2EADFF33">
        <w:rPr>
          <w:lang w:val="pl-PL"/>
        </w:rPr>
        <w:t xml:space="preserve">System wyświetla komunikat: „Aby </w:t>
      </w:r>
      <w:r w:rsidR="35399D18" w:rsidRPr="2EADFF33">
        <w:rPr>
          <w:lang w:val="pl-PL"/>
        </w:rPr>
        <w:t>zakupić subskrypcję</w:t>
      </w:r>
      <w:r w:rsidRPr="2EADFF33">
        <w:rPr>
          <w:lang w:val="pl-PL"/>
        </w:rPr>
        <w:t>, musisz zaakceptować regulamin.” i umożliwia poprawę.</w:t>
      </w:r>
    </w:p>
    <w:p w14:paraId="7956F25B" w14:textId="6847D259" w:rsidR="2EADFF33" w:rsidRDefault="2EADFF33" w:rsidP="2EADFF33">
      <w:pPr>
        <w:rPr>
          <w:lang w:val="pl-PL"/>
        </w:rPr>
      </w:pPr>
    </w:p>
    <w:p w14:paraId="7C16847D" w14:textId="33FA0DA9" w:rsidR="2AF40AE4" w:rsidRDefault="2AF40AE4" w:rsidP="2EADFF33">
      <w:pPr>
        <w:rPr>
          <w:lang w:val="pl-PL"/>
        </w:rPr>
      </w:pPr>
      <w:r w:rsidRPr="2EADFF33">
        <w:rPr>
          <w:lang w:val="pl-PL"/>
        </w:rPr>
        <w:t xml:space="preserve">Wątek alternatywny 4: </w:t>
      </w:r>
      <w:r w:rsidR="0823AB63" w:rsidRPr="2EADFF33">
        <w:rPr>
          <w:lang w:val="pl-PL"/>
        </w:rPr>
        <w:t>Płatność zakończy się błędem</w:t>
      </w:r>
    </w:p>
    <w:p w14:paraId="3E884BC9" w14:textId="1BB7AA62" w:rsidR="0823AB63" w:rsidRDefault="0823AB63" w:rsidP="2EADFF33">
      <w:pPr>
        <w:pStyle w:val="Akapitzlist"/>
        <w:numPr>
          <w:ilvl w:val="0"/>
          <w:numId w:val="29"/>
        </w:numPr>
        <w:rPr>
          <w:lang w:val="pl-PL"/>
        </w:rPr>
      </w:pPr>
      <w:r w:rsidRPr="2EADFF33">
        <w:rPr>
          <w:lang w:val="pl-PL"/>
        </w:rPr>
        <w:t>System dostaje informację, że płatność zakończyła się błędem.</w:t>
      </w:r>
    </w:p>
    <w:p w14:paraId="76319762" w14:textId="55373B86" w:rsidR="2AF40AE4" w:rsidRDefault="2AF40AE4" w:rsidP="2EADFF33">
      <w:pPr>
        <w:pStyle w:val="Akapitzlist"/>
        <w:numPr>
          <w:ilvl w:val="0"/>
          <w:numId w:val="25"/>
        </w:numPr>
        <w:rPr>
          <w:lang w:val="pl-PL"/>
        </w:rPr>
      </w:pPr>
      <w:r w:rsidRPr="2EADFF33">
        <w:rPr>
          <w:lang w:val="pl-PL"/>
        </w:rPr>
        <w:t>System wyświetla komunikat: „</w:t>
      </w:r>
      <w:r w:rsidR="00FC87CD" w:rsidRPr="2EADFF33">
        <w:rPr>
          <w:lang w:val="pl-PL"/>
        </w:rPr>
        <w:t>Płatność nie powiodła się, spróbuj ponownie</w:t>
      </w:r>
      <w:r w:rsidRPr="2EADFF33">
        <w:rPr>
          <w:lang w:val="pl-PL"/>
        </w:rPr>
        <w:t>.” i umożliwia poprawę.</w:t>
      </w:r>
    </w:p>
    <w:p w14:paraId="4C06DB3E" w14:textId="00EF30E8" w:rsidR="2EADFF33" w:rsidRDefault="2EADFF33" w:rsidP="2EADFF33">
      <w:pPr>
        <w:rPr>
          <w:lang w:val="pl-PL"/>
        </w:rPr>
      </w:pPr>
    </w:p>
    <w:p w14:paraId="402E0FCD" w14:textId="72DB02D7" w:rsidR="2EADFF33" w:rsidRDefault="2EADFF33" w:rsidP="2EADFF33">
      <w:pPr>
        <w:rPr>
          <w:lang w:val="pl-PL"/>
        </w:rPr>
      </w:pPr>
    </w:p>
    <w:p w14:paraId="17BC4F55" w14:textId="1E788B67" w:rsidR="00196873" w:rsidRDefault="00533A81" w:rsidP="5D5E4F8E">
      <w:pPr>
        <w:pStyle w:val="Tekstpodstawowy"/>
        <w:ind w:left="0"/>
      </w:pPr>
      <w:r>
        <w:rPr>
          <w:noProof/>
        </w:rPr>
        <w:lastRenderedPageBreak/>
        <w:drawing>
          <wp:inline distT="0" distB="0" distL="0" distR="0" wp14:anchorId="41A78436" wp14:editId="4FD0CE3C">
            <wp:extent cx="5943600" cy="3048000"/>
            <wp:effectExtent l="0" t="0" r="0" b="0"/>
            <wp:docPr id="28552697" name="Picture 2855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65A" w14:textId="77777777" w:rsidR="00196873" w:rsidRDefault="00196873">
      <w:pPr>
        <w:widowControl/>
        <w:spacing w:line="240" w:lineRule="auto"/>
      </w:pPr>
      <w:r>
        <w:br w:type="page"/>
      </w:r>
    </w:p>
    <w:p w14:paraId="2E3C1FD6" w14:textId="4DC19847" w:rsidR="00870059" w:rsidRDefault="00870059" w:rsidP="00870059">
      <w:pPr>
        <w:pStyle w:val="Nagwek1"/>
        <w:rPr>
          <w:lang w:val="pl-PL"/>
        </w:rPr>
      </w:pPr>
      <w:r>
        <w:rPr>
          <w:lang w:val="pl-PL"/>
        </w:rPr>
        <w:lastRenderedPageBreak/>
        <w:t>Prototyp interfejsu</w:t>
      </w:r>
      <w:r w:rsidR="000B3CC4">
        <w:rPr>
          <w:lang w:val="pl-PL"/>
        </w:rPr>
        <w:br/>
      </w:r>
    </w:p>
    <w:p w14:paraId="11E19BB5" w14:textId="77777777" w:rsidR="007B559A" w:rsidRDefault="00231A64" w:rsidP="00C5126E">
      <w:pPr>
        <w:pStyle w:val="Nagwek3"/>
        <w:numPr>
          <w:ilvl w:val="0"/>
          <w:numId w:val="0"/>
        </w:numPr>
        <w:rPr>
          <w:b/>
          <w:bCs/>
          <w:sz w:val="28"/>
          <w:szCs w:val="28"/>
          <w:lang w:val="pl-PL"/>
        </w:rPr>
      </w:pPr>
      <w:r w:rsidRPr="004A2EA2">
        <w:rPr>
          <w:b/>
          <w:bCs/>
          <w:sz w:val="28"/>
          <w:szCs w:val="28"/>
          <w:lang w:val="pl-PL"/>
        </w:rPr>
        <w:t>Reguły przewodnika stylu:</w:t>
      </w:r>
    </w:p>
    <w:p w14:paraId="540CE33D" w14:textId="3828D78A" w:rsidR="00C5126E" w:rsidRPr="009376F5" w:rsidRDefault="007B559A" w:rsidP="00BA3AC2">
      <w:pPr>
        <w:pStyle w:val="Nagwek3"/>
        <w:numPr>
          <w:ilvl w:val="0"/>
          <w:numId w:val="0"/>
        </w:numPr>
        <w:ind w:left="720"/>
        <w:rPr>
          <w:i w:val="0"/>
          <w:lang w:val="pl-PL"/>
        </w:rPr>
      </w:pPr>
      <w:r>
        <w:rPr>
          <w:b/>
          <w:bCs/>
          <w:sz w:val="28"/>
          <w:szCs w:val="28"/>
          <w:lang w:val="pl-PL"/>
        </w:rPr>
        <w:br/>
      </w:r>
      <w:r w:rsidRPr="009376F5">
        <w:rPr>
          <w:b/>
          <w:bCs/>
          <w:i w:val="0"/>
          <w:iCs/>
          <w:lang w:val="pl-PL"/>
        </w:rPr>
        <w:t>Źródło wytycznych:</w:t>
      </w:r>
      <w:r w:rsidR="004A2EA2" w:rsidRPr="009376F5">
        <w:rPr>
          <w:b/>
          <w:bCs/>
          <w:lang w:val="pl-PL"/>
        </w:rPr>
        <w:br/>
      </w:r>
      <w:r w:rsidR="00C5126E" w:rsidRPr="009376F5">
        <w:rPr>
          <w:i w:val="0"/>
          <w:lang w:val="pl-PL"/>
        </w:rPr>
        <w:t xml:space="preserve">Wytyczne bazują na domyślnym układzie dla iPhone </w:t>
      </w:r>
      <w:proofErr w:type="spellStart"/>
      <w:r w:rsidR="00C5126E" w:rsidRPr="009376F5">
        <w:rPr>
          <w:i w:val="0"/>
          <w:lang w:val="pl-PL"/>
        </w:rPr>
        <w:t>WebFrame</w:t>
      </w:r>
      <w:proofErr w:type="spellEnd"/>
      <w:r w:rsidR="00C5126E" w:rsidRPr="009376F5">
        <w:rPr>
          <w:i w:val="0"/>
          <w:lang w:val="pl-PL"/>
        </w:rPr>
        <w:t xml:space="preserve"> w programie Visual </w:t>
      </w:r>
      <w:proofErr w:type="spellStart"/>
      <w:r w:rsidR="00C5126E" w:rsidRPr="009376F5">
        <w:rPr>
          <w:i w:val="0"/>
          <w:lang w:val="pl-PL"/>
        </w:rPr>
        <w:t>Paradigm</w:t>
      </w:r>
      <w:proofErr w:type="spellEnd"/>
    </w:p>
    <w:p w14:paraId="38EE0CFF" w14:textId="234974A7" w:rsidR="004A2EA2" w:rsidRPr="004A2EA2" w:rsidRDefault="004A2EA2" w:rsidP="004A2EA2">
      <w:pPr>
        <w:pStyle w:val="Nagwek3"/>
        <w:numPr>
          <w:ilvl w:val="0"/>
          <w:numId w:val="0"/>
        </w:numPr>
        <w:ind w:left="720"/>
        <w:rPr>
          <w:b/>
          <w:bCs/>
          <w:i w:val="0"/>
          <w:iCs/>
          <w:lang w:val="pl-PL"/>
        </w:rPr>
      </w:pPr>
      <w:r>
        <w:rPr>
          <w:i w:val="0"/>
          <w:sz w:val="16"/>
          <w:szCs w:val="16"/>
          <w:lang w:val="pl-PL"/>
        </w:rPr>
        <w:br/>
      </w:r>
      <w:r w:rsidRPr="004A2EA2">
        <w:rPr>
          <w:b/>
          <w:bCs/>
          <w:i w:val="0"/>
          <w:iCs/>
          <w:lang w:val="pl-PL"/>
        </w:rPr>
        <w:t>Zastosowane wytyczne:</w:t>
      </w:r>
    </w:p>
    <w:p w14:paraId="1F7574A5" w14:textId="77777777" w:rsidR="004A2EA2" w:rsidRPr="004A2EA2" w:rsidRDefault="004A2EA2" w:rsidP="004A2EA2">
      <w:pPr>
        <w:pStyle w:val="Akapitzlist"/>
        <w:numPr>
          <w:ilvl w:val="0"/>
          <w:numId w:val="47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Typografia:</w:t>
      </w:r>
    </w:p>
    <w:p w14:paraId="7808A7E4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Czcionka:</w:t>
      </w:r>
      <w:r w:rsidRPr="004A2EA2">
        <w:rPr>
          <w:rFonts w:ascii="Arial" w:hAnsi="Arial"/>
          <w:i/>
          <w:lang w:val="pl-PL"/>
        </w:rPr>
        <w:t xml:space="preserve"> Comic Sans MS, 14px (dla tekstu pomocniczego w formularzu), 18px (dla nagłówków).</w:t>
      </w:r>
    </w:p>
    <w:p w14:paraId="7F1DE0BE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Styl:</w:t>
      </w:r>
      <w:r w:rsidRPr="004A2EA2">
        <w:rPr>
          <w:rFonts w:ascii="Arial" w:hAnsi="Arial"/>
          <w:i/>
          <w:lang w:val="pl-PL"/>
        </w:rPr>
        <w:t xml:space="preserve"> </w:t>
      </w:r>
      <w:proofErr w:type="spellStart"/>
      <w:r w:rsidRPr="004A2EA2">
        <w:rPr>
          <w:rFonts w:ascii="Arial" w:hAnsi="Arial"/>
          <w:i/>
          <w:lang w:val="pl-PL"/>
        </w:rPr>
        <w:t>Regular</w:t>
      </w:r>
      <w:proofErr w:type="spellEnd"/>
      <w:r w:rsidRPr="004A2EA2">
        <w:rPr>
          <w:rFonts w:ascii="Arial" w:hAnsi="Arial"/>
          <w:i/>
          <w:lang w:val="pl-PL"/>
        </w:rPr>
        <w:t>, bez kursywy lub pogrubień</w:t>
      </w:r>
    </w:p>
    <w:p w14:paraId="3843D03C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Kolor tekstu</w:t>
      </w:r>
      <w:r w:rsidRPr="004A2EA2">
        <w:rPr>
          <w:rFonts w:ascii="Arial" w:hAnsi="Arial"/>
          <w:i/>
          <w:lang w:val="pl-PL"/>
        </w:rPr>
        <w:t>: domyślny (64, 64, 64), kontrastujący z tłem.</w:t>
      </w:r>
    </w:p>
    <w:p w14:paraId="1C986757" w14:textId="77777777" w:rsidR="004A2EA2" w:rsidRPr="004A2EA2" w:rsidRDefault="004A2EA2" w:rsidP="004A2EA2">
      <w:pPr>
        <w:pStyle w:val="Akapitzlist"/>
        <w:numPr>
          <w:ilvl w:val="0"/>
          <w:numId w:val="47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Kolorystyka:</w:t>
      </w:r>
    </w:p>
    <w:p w14:paraId="1DC12A68" w14:textId="77777777" w:rsidR="004A2EA2" w:rsidRPr="004A2EA2" w:rsidRDefault="004A2EA2" w:rsidP="004A2EA2">
      <w:pPr>
        <w:pStyle w:val="Akapitzlist"/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Tło:</w:t>
      </w:r>
      <w:r w:rsidRPr="004A2EA2">
        <w:rPr>
          <w:rFonts w:ascii="Arial" w:hAnsi="Arial"/>
          <w:i/>
          <w:lang w:val="pl-PL"/>
        </w:rPr>
        <w:t xml:space="preserve"> kolor biały (255, 255, 255).</w:t>
      </w:r>
    </w:p>
    <w:p w14:paraId="16849B4B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Nagłówek:</w:t>
      </w:r>
      <w:r w:rsidRPr="004A2EA2">
        <w:rPr>
          <w:rFonts w:ascii="Arial" w:hAnsi="Arial"/>
          <w:i/>
          <w:lang w:val="pl-PL"/>
        </w:rPr>
        <w:t xml:space="preserve"> kolor szary ciemny (64, 64, 64) dla tekstu, oraz kolor alternatywny (153, 153, 255) dla tła</w:t>
      </w:r>
    </w:p>
    <w:p w14:paraId="784658F8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Interaktywne elementy (przyciski, pola aktywne):</w:t>
      </w:r>
      <w:r w:rsidRPr="004A2EA2">
        <w:rPr>
          <w:rFonts w:ascii="Arial" w:hAnsi="Arial"/>
          <w:i/>
          <w:lang w:val="pl-PL"/>
        </w:rPr>
        <w:t xml:space="preserve"> kolor alternatywny (153, 153, 255).</w:t>
      </w:r>
    </w:p>
    <w:p w14:paraId="3DD0224C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Nieaktywne elementy (np. przyciski przed wypełnieniem danych):</w:t>
      </w:r>
      <w:r w:rsidRPr="004A2EA2">
        <w:rPr>
          <w:rFonts w:ascii="Arial" w:hAnsi="Arial"/>
          <w:i/>
          <w:lang w:val="pl-PL"/>
        </w:rPr>
        <w:t xml:space="preserve"> jasno szary (192, 192, 192).</w:t>
      </w:r>
    </w:p>
    <w:p w14:paraId="74C08F5A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Błędy:</w:t>
      </w:r>
      <w:r w:rsidRPr="004A2EA2">
        <w:rPr>
          <w:rFonts w:ascii="Arial" w:hAnsi="Arial"/>
          <w:i/>
          <w:lang w:val="pl-PL"/>
        </w:rPr>
        <w:t xml:space="preserve"> pola błędów podświetlane czerwonym (255, 0, 0).</w:t>
      </w:r>
    </w:p>
    <w:p w14:paraId="1A48766B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Granice elementów:</w:t>
      </w:r>
      <w:r w:rsidRPr="004A2EA2">
        <w:rPr>
          <w:rFonts w:ascii="Arial" w:hAnsi="Arial"/>
          <w:i/>
          <w:lang w:val="pl-PL"/>
        </w:rPr>
        <w:t xml:space="preserve"> linie w ciemnym szarym (64, 64, 64) lub czarnym (0, 0, 0), albo kolorze alternatywnym (153, 153, 255)</w:t>
      </w:r>
    </w:p>
    <w:p w14:paraId="68F3B11F" w14:textId="77777777" w:rsidR="004A2EA2" w:rsidRPr="004A2EA2" w:rsidRDefault="004A2EA2" w:rsidP="004A2EA2">
      <w:pPr>
        <w:pStyle w:val="Akapitzlist"/>
        <w:numPr>
          <w:ilvl w:val="0"/>
          <w:numId w:val="47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Układ i rozmieszczenie:</w:t>
      </w:r>
    </w:p>
    <w:p w14:paraId="67DEF2B0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Pionowy układ ekranu:</w:t>
      </w:r>
      <w:r w:rsidRPr="004A2EA2">
        <w:rPr>
          <w:rFonts w:ascii="Arial" w:hAnsi="Arial"/>
          <w:i/>
          <w:lang w:val="pl-PL"/>
        </w:rPr>
        <w:t xml:space="preserve"> elementy powinny być wyrównane do środka w pionie i poziomie.</w:t>
      </w:r>
    </w:p>
    <w:p w14:paraId="6F113083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b/>
          <w:bCs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Formaty:</w:t>
      </w:r>
    </w:p>
    <w:p w14:paraId="017F04FC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Przyciski o zaokrąglonych rogach, 40px wysokości, szerokość zależna od długości tekstu.</w:t>
      </w:r>
    </w:p>
    <w:p w14:paraId="00EEE089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Pola tekstowe: pełna szerokość ramki z marginesami 16px po bokach.</w:t>
      </w:r>
    </w:p>
    <w:p w14:paraId="6728A8F5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b/>
          <w:bCs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Odstępy:</w:t>
      </w:r>
    </w:p>
    <w:p w14:paraId="1DE6A565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8px między powiązanymi elementami (np. etykieta pola i samo pole).</w:t>
      </w:r>
    </w:p>
    <w:p w14:paraId="3463CB84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12px między sekcjami (np. nagłówek i formularz).</w:t>
      </w:r>
    </w:p>
    <w:p w14:paraId="738346CA" w14:textId="77777777" w:rsidR="004A2EA2" w:rsidRPr="004A2EA2" w:rsidRDefault="004A2EA2" w:rsidP="004A2EA2">
      <w:pPr>
        <w:pStyle w:val="Akapitzlist"/>
        <w:numPr>
          <w:ilvl w:val="0"/>
          <w:numId w:val="47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Elementy interaktywne:</w:t>
      </w:r>
    </w:p>
    <w:p w14:paraId="0E3FAA4C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Przyciski aktywne:</w:t>
      </w:r>
    </w:p>
    <w:p w14:paraId="3B74E347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Kolor: (153, 153, 255).</w:t>
      </w:r>
    </w:p>
    <w:p w14:paraId="0E3FE114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Tekst na przyciskach: Comic Sans, 14px, kolor czarny (0, 0, 0).</w:t>
      </w:r>
    </w:p>
    <w:p w14:paraId="43AA7E47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Pola błędów:</w:t>
      </w:r>
    </w:p>
    <w:p w14:paraId="7EBB449A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Wypełnienie: czerwony (255, 0, 0)</w:t>
      </w:r>
    </w:p>
    <w:p w14:paraId="7143CDD7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Tekst błędów: Comic Sans, 12px, kolor czarny (0, 0, 0)</w:t>
      </w:r>
    </w:p>
    <w:p w14:paraId="513CA1B9" w14:textId="77777777" w:rsidR="004A2EA2" w:rsidRPr="004A2EA2" w:rsidRDefault="004A2EA2" w:rsidP="004A2EA2">
      <w:pPr>
        <w:pStyle w:val="Akapitzlist"/>
        <w:numPr>
          <w:ilvl w:val="0"/>
          <w:numId w:val="47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Nawigacja:</w:t>
      </w:r>
    </w:p>
    <w:p w14:paraId="1E151059" w14:textId="77777777" w:rsidR="004A2EA2" w:rsidRPr="004A2EA2" w:rsidRDefault="004A2EA2" w:rsidP="004A2EA2">
      <w:pPr>
        <w:numPr>
          <w:ilvl w:val="2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b/>
          <w:bCs/>
          <w:i/>
          <w:lang w:val="pl-PL"/>
        </w:rPr>
        <w:t>Nagłówki:</w:t>
      </w:r>
    </w:p>
    <w:p w14:paraId="2920ED84" w14:textId="77777777" w:rsidR="004A2EA2" w:rsidRP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Stały nagłówek u góry ekranu.</w:t>
      </w:r>
    </w:p>
    <w:p w14:paraId="6F44A9DB" w14:textId="77777777" w:rsidR="004A2EA2" w:rsidRDefault="004A2EA2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4A2EA2">
        <w:rPr>
          <w:rFonts w:ascii="Arial" w:hAnsi="Arial"/>
          <w:i/>
          <w:lang w:val="pl-PL"/>
        </w:rPr>
        <w:t>Kolor czcionki: czarny (0, 0, 0).</w:t>
      </w:r>
    </w:p>
    <w:p w14:paraId="0F05D579" w14:textId="3576C8C0" w:rsidR="00282F10" w:rsidRPr="004A2EA2" w:rsidRDefault="00282F10" w:rsidP="004A2EA2">
      <w:pPr>
        <w:numPr>
          <w:ilvl w:val="3"/>
          <w:numId w:val="25"/>
        </w:numPr>
        <w:rPr>
          <w:rFonts w:ascii="Arial" w:hAnsi="Arial"/>
          <w:i/>
          <w:lang w:val="pl-PL"/>
        </w:rPr>
      </w:pPr>
      <w:r w:rsidRPr="00BA3AC2">
        <w:rPr>
          <w:rFonts w:ascii="Arial" w:hAnsi="Arial"/>
          <w:i/>
          <w:lang w:val="pl-PL"/>
        </w:rPr>
        <w:t>Kolor tła: alternatywny (153, 153, 255).</w:t>
      </w:r>
    </w:p>
    <w:p w14:paraId="6E7B472F" w14:textId="2585B59C" w:rsidR="004A2EA2" w:rsidRPr="00BA3AC2" w:rsidRDefault="004A2EA2" w:rsidP="00282F10">
      <w:pPr>
        <w:pStyle w:val="Akapitzlist"/>
        <w:ind w:left="2880"/>
        <w:rPr>
          <w:rFonts w:ascii="Arial" w:hAnsi="Arial"/>
          <w:i/>
          <w:sz w:val="16"/>
          <w:szCs w:val="16"/>
          <w:lang w:val="pl-PL"/>
        </w:rPr>
      </w:pPr>
    </w:p>
    <w:p w14:paraId="7B8CC2B0" w14:textId="30937057" w:rsidR="004732A1" w:rsidRPr="00FB6294" w:rsidRDefault="003E2339" w:rsidP="004A2EA2">
      <w:pPr>
        <w:pStyle w:val="Nagwek3"/>
        <w:numPr>
          <w:ilvl w:val="0"/>
          <w:numId w:val="0"/>
        </w:numPr>
        <w:ind w:left="720"/>
        <w:rPr>
          <w:i w:val="0"/>
          <w:sz w:val="16"/>
          <w:szCs w:val="16"/>
          <w:lang w:val="pl-PL"/>
        </w:rPr>
      </w:pPr>
      <w:r>
        <w:rPr>
          <w:lang w:val="pl-PL"/>
        </w:rPr>
        <w:br/>
      </w:r>
    </w:p>
    <w:p w14:paraId="327589F0" w14:textId="77777777" w:rsidR="00231A64" w:rsidRDefault="00231A64">
      <w:pPr>
        <w:widowControl/>
        <w:spacing w:line="240" w:lineRule="auto"/>
        <w:rPr>
          <w:rFonts w:ascii="Arial" w:hAnsi="Arial"/>
          <w:i/>
          <w:lang w:val="pl-PL"/>
        </w:rPr>
      </w:pPr>
      <w:r>
        <w:rPr>
          <w:lang w:val="pl-PL"/>
        </w:rPr>
        <w:br w:type="page"/>
      </w:r>
    </w:p>
    <w:p w14:paraId="4F948D23" w14:textId="083205BC" w:rsidR="00151551" w:rsidRDefault="00231A64" w:rsidP="00151551">
      <w:pPr>
        <w:pStyle w:val="Nagwek3"/>
        <w:rPr>
          <w:lang w:val="pl-PL"/>
        </w:rPr>
      </w:pPr>
      <w:r>
        <w:rPr>
          <w:lang w:val="pl-PL"/>
        </w:rPr>
        <w:lastRenderedPageBreak/>
        <w:t>Rejestracja użytkownika</w:t>
      </w:r>
      <w:r w:rsidR="00954834">
        <w:rPr>
          <w:lang w:val="pl-PL"/>
        </w:rPr>
        <w:br/>
      </w:r>
    </w:p>
    <w:p w14:paraId="5D5EF2A1" w14:textId="1366B072" w:rsidR="00DE3767" w:rsidRDefault="00B77666" w:rsidP="00DE3767">
      <w:pPr>
        <w:rPr>
          <w:lang w:val="pl-PL"/>
        </w:rPr>
      </w:pPr>
      <w:r w:rsidRPr="00DE3767">
        <w:rPr>
          <w:b/>
          <w:bCs/>
          <w:sz w:val="28"/>
          <w:szCs w:val="28"/>
          <w:lang w:val="pl-PL"/>
        </w:rPr>
        <w:t>Wątek główny:</w:t>
      </w:r>
      <w:r w:rsidR="00DE3767">
        <w:rPr>
          <w:b/>
          <w:bCs/>
          <w:sz w:val="28"/>
          <w:szCs w:val="28"/>
          <w:lang w:val="pl-PL"/>
        </w:rPr>
        <w:t xml:space="preserve"> Rejestracja użytkownika</w:t>
      </w:r>
      <w:r w:rsidR="00954834" w:rsidRPr="00DE3767">
        <w:rPr>
          <w:lang w:val="pl-PL"/>
        </w:rPr>
        <w:br/>
      </w:r>
      <w:r w:rsidRPr="00DE3767">
        <w:rPr>
          <w:lang w:val="pl-PL"/>
        </w:rPr>
        <w:br/>
      </w:r>
      <w:r w:rsidRPr="00B77666">
        <w:rPr>
          <w:noProof/>
          <w:lang w:val="pl-PL"/>
        </w:rPr>
        <w:drawing>
          <wp:inline distT="0" distB="0" distL="0" distR="0" wp14:anchorId="4105C06D" wp14:editId="303FE58D">
            <wp:extent cx="4305300" cy="7433751"/>
            <wp:effectExtent l="0" t="0" r="0" b="0"/>
            <wp:docPr id="1382924375" name="Obraz 1" descr="Obraz zawierający tekst, zrzut ekranu, Telefon komórkowy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24375" name="Obraz 1" descr="Obraz zawierający tekst, zrzut ekranu, Telefon komórkowy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639" cy="74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834" w:rsidRPr="00DE3767">
        <w:rPr>
          <w:lang w:val="pl-PL"/>
        </w:rPr>
        <w:br/>
      </w:r>
      <w:r w:rsidR="00070B59" w:rsidRPr="00DE3767">
        <w:rPr>
          <w:b/>
          <w:bCs/>
          <w:sz w:val="28"/>
          <w:szCs w:val="28"/>
          <w:lang w:val="pl-PL"/>
        </w:rPr>
        <w:lastRenderedPageBreak/>
        <w:t>Wątek alternatywny nr. 1: Nieprawidłowe dane wejściowe</w:t>
      </w:r>
    </w:p>
    <w:p w14:paraId="2564D4F1" w14:textId="2AB78465" w:rsidR="00B77666" w:rsidRPr="00DE3767" w:rsidRDefault="00954834" w:rsidP="00DE3767">
      <w:pPr>
        <w:rPr>
          <w:lang w:val="pl-PL"/>
        </w:rPr>
      </w:pPr>
      <w:r w:rsidRPr="00DE3767">
        <w:rPr>
          <w:lang w:val="pl-PL"/>
        </w:rPr>
        <w:br/>
      </w:r>
      <w:r w:rsidRPr="00954834">
        <w:rPr>
          <w:noProof/>
          <w:lang w:val="pl-PL"/>
        </w:rPr>
        <w:drawing>
          <wp:inline distT="0" distB="0" distL="0" distR="0" wp14:anchorId="39705C73" wp14:editId="54DE5A2F">
            <wp:extent cx="5543550" cy="7577516"/>
            <wp:effectExtent l="0" t="0" r="0" b="4445"/>
            <wp:docPr id="919724109" name="Obraz 1" descr="Obraz zawierający tekst, zrzut ekranu, Telefon komórkowy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24109" name="Obraz 1" descr="Obraz zawierający tekst, zrzut ekranu, Telefon komórkowy, gadże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030" cy="758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BF01" w14:textId="6A6FCDEB" w:rsidR="00070B59" w:rsidRDefault="00070B59" w:rsidP="00DE3767">
      <w:pPr>
        <w:pStyle w:val="Akapitzlist"/>
        <w:rPr>
          <w:lang w:val="pl-PL"/>
        </w:rPr>
      </w:pPr>
    </w:p>
    <w:p w14:paraId="0D1DF889" w14:textId="18596655" w:rsidR="00DE3767" w:rsidRDefault="00DE3767" w:rsidP="00DE3767">
      <w:pPr>
        <w:rPr>
          <w:lang w:val="pl-PL"/>
        </w:rPr>
      </w:pPr>
      <w:r w:rsidRPr="00DE3767">
        <w:rPr>
          <w:b/>
          <w:bCs/>
          <w:sz w:val="28"/>
          <w:szCs w:val="28"/>
          <w:lang w:val="pl-PL"/>
        </w:rPr>
        <w:lastRenderedPageBreak/>
        <w:t xml:space="preserve">Wątek alternatywny nr. </w:t>
      </w:r>
      <w:r>
        <w:rPr>
          <w:b/>
          <w:bCs/>
          <w:sz w:val="28"/>
          <w:szCs w:val="28"/>
          <w:lang w:val="pl-PL"/>
        </w:rPr>
        <w:t>2</w:t>
      </w:r>
      <w:r w:rsidRPr="00DE3767">
        <w:rPr>
          <w:b/>
          <w:bCs/>
          <w:sz w:val="28"/>
          <w:szCs w:val="28"/>
          <w:lang w:val="pl-PL"/>
        </w:rPr>
        <w:t xml:space="preserve">: </w:t>
      </w:r>
      <w:r>
        <w:rPr>
          <w:b/>
          <w:bCs/>
          <w:sz w:val="28"/>
          <w:szCs w:val="28"/>
          <w:lang w:val="pl-PL"/>
        </w:rPr>
        <w:t>Adres email już istnieje</w:t>
      </w:r>
      <w:r w:rsidR="00B15616">
        <w:rPr>
          <w:b/>
          <w:bCs/>
          <w:sz w:val="28"/>
          <w:szCs w:val="28"/>
          <w:lang w:val="pl-PL"/>
        </w:rPr>
        <w:br/>
      </w:r>
      <w:r w:rsidR="00B15616">
        <w:rPr>
          <w:b/>
          <w:bCs/>
          <w:sz w:val="28"/>
          <w:szCs w:val="28"/>
          <w:lang w:val="pl-PL"/>
        </w:rPr>
        <w:br/>
      </w:r>
      <w:r w:rsidR="00B15616" w:rsidRPr="00B15616">
        <w:rPr>
          <w:noProof/>
          <w:lang w:val="pl-PL"/>
        </w:rPr>
        <w:drawing>
          <wp:inline distT="0" distB="0" distL="0" distR="0" wp14:anchorId="38B784F3" wp14:editId="7F2B140D">
            <wp:extent cx="5606089" cy="7524750"/>
            <wp:effectExtent l="0" t="0" r="0" b="0"/>
            <wp:docPr id="1264081856" name="Obraz 1" descr="Obraz zawierający tekst, zrzut ekranu, Telefon komórkowy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81856" name="Obraz 1" descr="Obraz zawierający tekst, zrzut ekranu, Telefon komórkowy, gadże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586" cy="752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F064" w14:textId="77777777" w:rsidR="00DE3767" w:rsidRDefault="00DE3767" w:rsidP="00DE3767">
      <w:pPr>
        <w:pStyle w:val="Akapitzlist"/>
        <w:rPr>
          <w:lang w:val="pl-PL"/>
        </w:rPr>
      </w:pPr>
    </w:p>
    <w:p w14:paraId="16D987A6" w14:textId="3C6E0046" w:rsidR="00DE3767" w:rsidRDefault="00DE3767" w:rsidP="00DE3767">
      <w:pPr>
        <w:rPr>
          <w:lang w:val="pl-PL"/>
        </w:rPr>
      </w:pPr>
      <w:r w:rsidRPr="00DE3767">
        <w:rPr>
          <w:b/>
          <w:bCs/>
          <w:sz w:val="28"/>
          <w:szCs w:val="28"/>
          <w:lang w:val="pl-PL"/>
        </w:rPr>
        <w:lastRenderedPageBreak/>
        <w:t xml:space="preserve">Wątek alternatywny nr. </w:t>
      </w:r>
      <w:r>
        <w:rPr>
          <w:b/>
          <w:bCs/>
          <w:sz w:val="28"/>
          <w:szCs w:val="28"/>
          <w:lang w:val="pl-PL"/>
        </w:rPr>
        <w:t>3</w:t>
      </w:r>
      <w:r w:rsidRPr="00DE3767">
        <w:rPr>
          <w:b/>
          <w:bCs/>
          <w:sz w:val="28"/>
          <w:szCs w:val="28"/>
          <w:lang w:val="pl-PL"/>
        </w:rPr>
        <w:t xml:space="preserve">: </w:t>
      </w:r>
      <w:r>
        <w:rPr>
          <w:b/>
          <w:bCs/>
          <w:sz w:val="28"/>
          <w:szCs w:val="28"/>
          <w:lang w:val="pl-PL"/>
        </w:rPr>
        <w:t>Niezaakceptowanie regulaminu</w:t>
      </w:r>
    </w:p>
    <w:p w14:paraId="4DC4ED89" w14:textId="77777777" w:rsidR="00DE3767" w:rsidRDefault="00DE3767" w:rsidP="00DE3767">
      <w:pPr>
        <w:pStyle w:val="Akapitzlist"/>
        <w:rPr>
          <w:lang w:val="pl-PL"/>
        </w:rPr>
      </w:pPr>
    </w:p>
    <w:p w14:paraId="34824E26" w14:textId="66F3CD47" w:rsidR="00590E9F" w:rsidRDefault="00590E9F">
      <w:pPr>
        <w:widowControl/>
        <w:spacing w:line="240" w:lineRule="auto"/>
        <w:rPr>
          <w:lang w:val="pl-PL"/>
        </w:rPr>
      </w:pPr>
      <w:r w:rsidRPr="00590E9F">
        <w:rPr>
          <w:noProof/>
          <w:lang w:val="pl-PL"/>
        </w:rPr>
        <w:drawing>
          <wp:inline distT="0" distB="0" distL="0" distR="0" wp14:anchorId="321717E7" wp14:editId="463CA188">
            <wp:extent cx="5438775" cy="7585660"/>
            <wp:effectExtent l="0" t="0" r="0" b="0"/>
            <wp:docPr id="515383939" name="Obraz 1" descr="Obraz zawierający tekst, elektronika, zrzut ekranu, Telefon komórk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83939" name="Obraz 1" descr="Obraz zawierający tekst, elektronika, zrzut ekranu, Telefon komórkowy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549" cy="759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 w:type="page"/>
      </w:r>
    </w:p>
    <w:p w14:paraId="05F74ADA" w14:textId="7F3B843F" w:rsidR="00870059" w:rsidRDefault="00151551" w:rsidP="00870059">
      <w:pPr>
        <w:pStyle w:val="Nagwek3"/>
        <w:rPr>
          <w:lang w:val="pl-PL"/>
        </w:rPr>
      </w:pPr>
      <w:bookmarkStart w:id="2" w:name="_Hlk183956693"/>
      <w:r>
        <w:rPr>
          <w:lang w:val="pl-PL"/>
        </w:rPr>
        <w:lastRenderedPageBreak/>
        <w:t>Wybór pojazdu i miejsca docelowego przejazdu</w:t>
      </w:r>
      <w:bookmarkEnd w:id="2"/>
    </w:p>
    <w:p w14:paraId="29D1DA0A" w14:textId="77777777" w:rsidR="00590E9F" w:rsidRDefault="00590E9F" w:rsidP="00590E9F">
      <w:pPr>
        <w:rPr>
          <w:lang w:val="pl-PL"/>
        </w:rPr>
      </w:pPr>
    </w:p>
    <w:p w14:paraId="3FE88DEC" w14:textId="3C46EB88" w:rsidR="002A3A39" w:rsidRDefault="00590E9F" w:rsidP="00590E9F">
      <w:pPr>
        <w:rPr>
          <w:b/>
          <w:bCs/>
          <w:sz w:val="28"/>
          <w:szCs w:val="28"/>
          <w:lang w:val="pl-PL"/>
        </w:rPr>
      </w:pPr>
      <w:r w:rsidRPr="00DE3767">
        <w:rPr>
          <w:b/>
          <w:bCs/>
          <w:sz w:val="28"/>
          <w:szCs w:val="28"/>
          <w:lang w:val="pl-PL"/>
        </w:rPr>
        <w:t xml:space="preserve">Wątek </w:t>
      </w:r>
      <w:r>
        <w:rPr>
          <w:b/>
          <w:bCs/>
          <w:sz w:val="28"/>
          <w:szCs w:val="28"/>
          <w:lang w:val="pl-PL"/>
        </w:rPr>
        <w:t>główny</w:t>
      </w:r>
      <w:r w:rsidRPr="00DE3767">
        <w:rPr>
          <w:b/>
          <w:bCs/>
          <w:sz w:val="28"/>
          <w:szCs w:val="28"/>
          <w:lang w:val="pl-PL"/>
        </w:rPr>
        <w:t xml:space="preserve">: </w:t>
      </w:r>
      <w:r>
        <w:rPr>
          <w:b/>
          <w:bCs/>
          <w:sz w:val="28"/>
          <w:szCs w:val="28"/>
          <w:lang w:val="pl-PL"/>
        </w:rPr>
        <w:t xml:space="preserve"> </w:t>
      </w:r>
      <w:r w:rsidRPr="00590E9F">
        <w:rPr>
          <w:b/>
          <w:bCs/>
          <w:sz w:val="28"/>
          <w:szCs w:val="28"/>
          <w:lang w:val="pl-PL"/>
        </w:rPr>
        <w:t>Wybór pojazdu i miejsca docelowego przejazdu</w:t>
      </w:r>
      <w:r w:rsidR="00CE325F">
        <w:rPr>
          <w:b/>
          <w:bCs/>
          <w:sz w:val="28"/>
          <w:szCs w:val="28"/>
          <w:lang w:val="pl-PL"/>
        </w:rPr>
        <w:br/>
      </w:r>
    </w:p>
    <w:p w14:paraId="6990EF20" w14:textId="77777777" w:rsidR="00CE325F" w:rsidRDefault="00CE325F">
      <w:pPr>
        <w:widowControl/>
        <w:spacing w:line="240" w:lineRule="auto"/>
        <w:rPr>
          <w:b/>
          <w:bCs/>
          <w:sz w:val="28"/>
          <w:szCs w:val="28"/>
          <w:lang w:val="pl-PL"/>
        </w:rPr>
      </w:pPr>
      <w:r w:rsidRPr="00CE325F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0D4D9E3B" wp14:editId="236CF0E0">
            <wp:extent cx="4162425" cy="7306279"/>
            <wp:effectExtent l="0" t="0" r="0" b="9525"/>
            <wp:docPr id="1731822861" name="Obraz 1" descr="Obraz zawierający tekst, zrzut ekranu, Telefon komórkowy, Komunikato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22861" name="Obraz 1" descr="Obraz zawierający tekst, zrzut ekranu, Telefon komórkowy, Komunikato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559" cy="732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D28" w14:textId="16A52DE8" w:rsidR="002A3A39" w:rsidRDefault="00590E9F" w:rsidP="00590E9F">
      <w:pPr>
        <w:rPr>
          <w:b/>
          <w:bCs/>
          <w:sz w:val="28"/>
          <w:szCs w:val="28"/>
          <w:lang w:val="pl-PL"/>
        </w:rPr>
      </w:pPr>
      <w:r w:rsidRPr="00DE3767">
        <w:rPr>
          <w:b/>
          <w:bCs/>
          <w:sz w:val="28"/>
          <w:szCs w:val="28"/>
          <w:lang w:val="pl-PL"/>
        </w:rPr>
        <w:lastRenderedPageBreak/>
        <w:t xml:space="preserve">Wątek alternatywny nr. </w:t>
      </w:r>
      <w:r>
        <w:rPr>
          <w:b/>
          <w:bCs/>
          <w:sz w:val="28"/>
          <w:szCs w:val="28"/>
          <w:lang w:val="pl-PL"/>
        </w:rPr>
        <w:t>1: Brak dostępnych tras</w:t>
      </w:r>
      <w:r w:rsidR="001D7528">
        <w:rPr>
          <w:b/>
          <w:bCs/>
          <w:sz w:val="28"/>
          <w:szCs w:val="28"/>
          <w:lang w:val="pl-PL"/>
        </w:rPr>
        <w:br/>
      </w:r>
      <w:r w:rsidR="001D7528">
        <w:rPr>
          <w:b/>
          <w:bCs/>
          <w:sz w:val="28"/>
          <w:szCs w:val="28"/>
          <w:lang w:val="pl-PL"/>
        </w:rPr>
        <w:br/>
      </w:r>
      <w:r w:rsidR="00C472C9" w:rsidRPr="00C472C9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59DECAE9" wp14:editId="49792C4C">
            <wp:extent cx="4353533" cy="7668695"/>
            <wp:effectExtent l="0" t="0" r="9525" b="0"/>
            <wp:docPr id="135640418" name="Obraz 1" descr="Obraz zawierający tekst, elektronika, zrzut ekranu, Telefon komórk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418" name="Obraz 1" descr="Obraz zawierający tekst, elektronika, zrzut ekranu, Telefon komórkowy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6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E5D0" w14:textId="3A036E54" w:rsidR="002A3A39" w:rsidRDefault="002A3A39" w:rsidP="001D7528">
      <w:pPr>
        <w:widowControl/>
        <w:spacing w:line="240" w:lineRule="auto"/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br w:type="page"/>
      </w:r>
      <w:r w:rsidR="00590E9F" w:rsidRPr="00DE3767">
        <w:rPr>
          <w:b/>
          <w:bCs/>
          <w:sz w:val="28"/>
          <w:szCs w:val="28"/>
          <w:lang w:val="pl-PL"/>
        </w:rPr>
        <w:lastRenderedPageBreak/>
        <w:t xml:space="preserve">Wątek alternatywny nr. </w:t>
      </w:r>
      <w:r w:rsidR="00590E9F">
        <w:rPr>
          <w:b/>
          <w:bCs/>
          <w:sz w:val="28"/>
          <w:szCs w:val="28"/>
          <w:lang w:val="pl-PL"/>
        </w:rPr>
        <w:t>2: Brak dostępnych pojazdów w okolicy</w:t>
      </w:r>
      <w:r w:rsidR="001D7528">
        <w:rPr>
          <w:b/>
          <w:bCs/>
          <w:sz w:val="28"/>
          <w:szCs w:val="28"/>
          <w:lang w:val="pl-PL"/>
        </w:rPr>
        <w:br/>
      </w:r>
      <w:r w:rsidR="001D7528">
        <w:rPr>
          <w:b/>
          <w:bCs/>
          <w:sz w:val="28"/>
          <w:szCs w:val="28"/>
          <w:lang w:val="pl-PL"/>
        </w:rPr>
        <w:br/>
      </w:r>
      <w:r w:rsidR="00C8606D" w:rsidRPr="00C8606D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30AC641C" wp14:editId="1FA71FB3">
            <wp:extent cx="4828032" cy="7365971"/>
            <wp:effectExtent l="0" t="0" r="0" b="6985"/>
            <wp:docPr id="808371826" name="Obraz 1" descr="Obraz zawierający tekst, elektronika, zrzut ekranu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71826" name="Obraz 1" descr="Obraz zawierający tekst, elektronika, zrzut ekranu, gadże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057" cy="7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CA1E" w14:textId="77777777" w:rsidR="002A3A39" w:rsidRDefault="002A3A39">
      <w:pPr>
        <w:widowControl/>
        <w:spacing w:line="240" w:lineRule="auto"/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br w:type="page"/>
      </w:r>
    </w:p>
    <w:p w14:paraId="2202F883" w14:textId="5B91CBD3" w:rsidR="00590E9F" w:rsidRDefault="005F0002" w:rsidP="00590E9F">
      <w:pPr>
        <w:rPr>
          <w:lang w:val="pl-PL"/>
        </w:rPr>
      </w:pPr>
      <w:r w:rsidRPr="00DA0B05">
        <w:rPr>
          <w:noProof/>
          <w:lang w:val="pl-PL"/>
        </w:rPr>
        <w:lastRenderedPageBreak/>
        <w:drawing>
          <wp:anchor distT="0" distB="0" distL="114300" distR="114300" simplePos="0" relativeHeight="251658240" behindDoc="1" locked="0" layoutInCell="1" allowOverlap="1" wp14:anchorId="550D2CCB" wp14:editId="720CB41B">
            <wp:simplePos x="0" y="0"/>
            <wp:positionH relativeFrom="column">
              <wp:posOffset>-422844</wp:posOffset>
            </wp:positionH>
            <wp:positionV relativeFrom="paragraph">
              <wp:posOffset>405868</wp:posOffset>
            </wp:positionV>
            <wp:extent cx="3495421" cy="6998335"/>
            <wp:effectExtent l="0" t="0" r="0" b="0"/>
            <wp:wrapNone/>
            <wp:docPr id="228708323" name="Obraz 1" descr="Obraz zawierający tekst, elektronika, zrzut ekranu, Telefon komórk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08323" name="Obraz 1" descr="Obraz zawierający tekst, elektronika, zrzut ekranu, Telefon komórkowy&#10;&#10;Opis wygenerowany automatyczni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7" r="7043" b="565"/>
                    <a:stretch/>
                  </pic:blipFill>
                  <pic:spPr bwMode="auto">
                    <a:xfrm>
                      <a:off x="0" y="0"/>
                      <a:ext cx="3495675" cy="699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0002">
        <w:rPr>
          <w:noProof/>
          <w:lang w:val="pl-PL"/>
        </w:rPr>
        <w:drawing>
          <wp:anchor distT="0" distB="0" distL="114300" distR="114300" simplePos="0" relativeHeight="251658241" behindDoc="1" locked="0" layoutInCell="1" allowOverlap="1" wp14:anchorId="597188B6" wp14:editId="03455445">
            <wp:simplePos x="0" y="0"/>
            <wp:positionH relativeFrom="column">
              <wp:posOffset>3052763</wp:posOffset>
            </wp:positionH>
            <wp:positionV relativeFrom="paragraph">
              <wp:posOffset>403224</wp:posOffset>
            </wp:positionV>
            <wp:extent cx="3562350" cy="7011035"/>
            <wp:effectExtent l="0" t="0" r="0" b="0"/>
            <wp:wrapNone/>
            <wp:docPr id="1524618050" name="Obraz 1" descr="Obraz zawierający tekst, elektronika, zrzut ekranu, Telefon komórk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18050" name="Obraz 1" descr="Obraz zawierający tekst, elektronika, zrzut ekranu, Telefon komórkowy&#10;&#10;Opis wygenerowany automatyczni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1" t="541" r="10135"/>
                    <a:stretch/>
                  </pic:blipFill>
                  <pic:spPr bwMode="auto">
                    <a:xfrm>
                      <a:off x="0" y="0"/>
                      <a:ext cx="3562350" cy="701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9F" w:rsidRPr="00DE3767">
        <w:rPr>
          <w:b/>
          <w:bCs/>
          <w:sz w:val="28"/>
          <w:szCs w:val="28"/>
          <w:lang w:val="pl-PL"/>
        </w:rPr>
        <w:t xml:space="preserve">Wątek alternatywny nr. </w:t>
      </w:r>
      <w:r w:rsidR="00590E9F">
        <w:rPr>
          <w:b/>
          <w:bCs/>
          <w:sz w:val="28"/>
          <w:szCs w:val="28"/>
          <w:lang w:val="pl-PL"/>
        </w:rPr>
        <w:t>3</w:t>
      </w:r>
      <w:r w:rsidR="00590E9F" w:rsidRPr="00DE3767">
        <w:rPr>
          <w:b/>
          <w:bCs/>
          <w:sz w:val="28"/>
          <w:szCs w:val="28"/>
          <w:lang w:val="pl-PL"/>
        </w:rPr>
        <w:t xml:space="preserve">: </w:t>
      </w:r>
      <w:r w:rsidR="00D86470">
        <w:rPr>
          <w:b/>
          <w:bCs/>
          <w:sz w:val="28"/>
          <w:szCs w:val="28"/>
          <w:lang w:val="pl-PL"/>
        </w:rPr>
        <w:t xml:space="preserve">Odrzucenie wygenerowanej </w:t>
      </w:r>
      <w:r w:rsidR="00A91A28">
        <w:rPr>
          <w:b/>
          <w:bCs/>
          <w:sz w:val="28"/>
          <w:szCs w:val="28"/>
          <w:lang w:val="pl-PL"/>
        </w:rPr>
        <w:t>trasy</w:t>
      </w:r>
      <w:r w:rsidR="00DA0B05">
        <w:rPr>
          <w:b/>
          <w:bCs/>
          <w:sz w:val="28"/>
          <w:szCs w:val="28"/>
          <w:lang w:val="pl-PL"/>
        </w:rPr>
        <w:br/>
      </w:r>
      <w:r w:rsidR="00DA0B05">
        <w:rPr>
          <w:b/>
          <w:bCs/>
          <w:sz w:val="28"/>
          <w:szCs w:val="28"/>
          <w:lang w:val="pl-PL"/>
        </w:rPr>
        <w:br/>
      </w:r>
      <w:r>
        <w:rPr>
          <w:b/>
          <w:bCs/>
          <w:sz w:val="28"/>
          <w:szCs w:val="28"/>
          <w:lang w:val="pl-PL"/>
        </w:rPr>
        <w:br/>
      </w:r>
    </w:p>
    <w:p w14:paraId="5FB79CB0" w14:textId="20B4D1FB" w:rsidR="00590E9F" w:rsidRDefault="00590E9F" w:rsidP="00590E9F">
      <w:pPr>
        <w:rPr>
          <w:lang w:val="pl-PL"/>
        </w:rPr>
      </w:pPr>
    </w:p>
    <w:p w14:paraId="61A9888E" w14:textId="567720DA" w:rsidR="002A3A39" w:rsidRDefault="002A3A39">
      <w:pPr>
        <w:widowControl/>
        <w:spacing w:line="240" w:lineRule="auto"/>
        <w:rPr>
          <w:lang w:val="pl-PL"/>
        </w:rPr>
      </w:pPr>
      <w:r>
        <w:rPr>
          <w:lang w:val="pl-PL"/>
        </w:rPr>
        <w:br w:type="page"/>
      </w:r>
    </w:p>
    <w:p w14:paraId="0EE8A68D" w14:textId="6BAE4272" w:rsidR="00284D07" w:rsidRDefault="007F194A" w:rsidP="00284D07">
      <w:pPr>
        <w:pStyle w:val="Nagwek3"/>
      </w:pPr>
      <w:proofErr w:type="spellStart"/>
      <w:r>
        <w:lastRenderedPageBreak/>
        <w:t>Płatność</w:t>
      </w:r>
      <w:proofErr w:type="spellEnd"/>
      <w:r>
        <w:t xml:space="preserve"> za </w:t>
      </w:r>
      <w:proofErr w:type="spellStart"/>
      <w:r>
        <w:t>przejazd</w:t>
      </w:r>
      <w:proofErr w:type="spellEnd"/>
    </w:p>
    <w:p w14:paraId="774987E8" w14:textId="77777777" w:rsidR="005B5EEB" w:rsidRDefault="00E574AA" w:rsidP="005B5EEB">
      <w:pPr>
        <w:pStyle w:val="InfoBlue"/>
      </w:pPr>
      <w:r w:rsidRPr="005B5EEB">
        <w:t xml:space="preserve">Wątek główny:  </w:t>
      </w:r>
      <w:r w:rsidR="00AA195D" w:rsidRPr="005B5EEB">
        <w:t>Wybór</w:t>
      </w:r>
      <w:r w:rsidR="005B5EEB" w:rsidRPr="005B5EEB">
        <w:t xml:space="preserve"> rodzaju płatności</w:t>
      </w:r>
    </w:p>
    <w:p w14:paraId="5E2DC548" w14:textId="77777777" w:rsidR="003B35DC" w:rsidRDefault="003B35DC" w:rsidP="005B5EEB">
      <w:pPr>
        <w:pStyle w:val="InfoBlue"/>
      </w:pPr>
      <w:r w:rsidRPr="003B35DC">
        <w:rPr>
          <w:noProof/>
        </w:rPr>
        <w:drawing>
          <wp:inline distT="0" distB="0" distL="0" distR="0" wp14:anchorId="032A35D4" wp14:editId="3F78132B">
            <wp:extent cx="3277715" cy="6620799"/>
            <wp:effectExtent l="0" t="0" r="0" b="0"/>
            <wp:docPr id="4353849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84979" name="Obraz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15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3235" w14:textId="77777777" w:rsidR="004078C1" w:rsidRDefault="004078C1" w:rsidP="005B5EEB">
      <w:pPr>
        <w:pStyle w:val="InfoBlue"/>
      </w:pPr>
    </w:p>
    <w:p w14:paraId="0958CEC6" w14:textId="77777777" w:rsidR="004078C1" w:rsidRDefault="004078C1" w:rsidP="005B5EEB">
      <w:pPr>
        <w:pStyle w:val="InfoBlue"/>
      </w:pPr>
    </w:p>
    <w:p w14:paraId="5C288B6D" w14:textId="77777777" w:rsidR="004078C1" w:rsidRDefault="004078C1" w:rsidP="005B5EEB">
      <w:pPr>
        <w:pStyle w:val="InfoBlue"/>
      </w:pPr>
    </w:p>
    <w:p w14:paraId="4BC951F8" w14:textId="77777777" w:rsidR="004078C1" w:rsidRDefault="00F66AB6" w:rsidP="005B5EEB">
      <w:pPr>
        <w:pStyle w:val="InfoBlue"/>
      </w:pPr>
      <w:r>
        <w:lastRenderedPageBreak/>
        <w:t xml:space="preserve">Wątek alternatywny 1: </w:t>
      </w:r>
      <w:r w:rsidR="004078C1">
        <w:t>Płatność automatyczna</w:t>
      </w:r>
    </w:p>
    <w:p w14:paraId="0E4A2BB1" w14:textId="15F443C5" w:rsidR="00284D07" w:rsidRDefault="004078C1" w:rsidP="00284D07">
      <w:pPr>
        <w:pStyle w:val="InfoBlue"/>
      </w:pPr>
      <w:r w:rsidRPr="004078C1">
        <w:rPr>
          <w:noProof/>
        </w:rPr>
        <w:drawing>
          <wp:inline distT="0" distB="0" distL="0" distR="0" wp14:anchorId="56D8AACA" wp14:editId="5F9C6F7A">
            <wp:extent cx="3219899" cy="6639852"/>
            <wp:effectExtent l="0" t="0" r="0" b="8890"/>
            <wp:docPr id="1271570071" name="Obraz 1" descr="Obraz zawierający tekst, elektronika, zrzut ekranu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70071" name="Obraz 1" descr="Obraz zawierający tekst, elektronika, zrzut ekranu, gadże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D07">
        <w:br/>
      </w:r>
    </w:p>
    <w:p w14:paraId="2AB228D6" w14:textId="77777777" w:rsidR="004078C1" w:rsidRDefault="004078C1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05E624AC" w14:textId="77777777" w:rsidR="004078C1" w:rsidRDefault="004078C1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16AC8DEB" w14:textId="77777777" w:rsidR="004078C1" w:rsidRDefault="004078C1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166F62EE" w14:textId="69199D18" w:rsidR="004078C1" w:rsidRPr="004078C1" w:rsidRDefault="004078C1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>Wątek główny: Wypełnienie danych do płatności</w:t>
      </w:r>
    </w:p>
    <w:p w14:paraId="59A90089" w14:textId="3A8C2C2B" w:rsidR="004078C1" w:rsidRPr="004078C1" w:rsidRDefault="00321215" w:rsidP="00321215">
      <w:pPr>
        <w:pStyle w:val="Tekstpodstawowy"/>
        <w:ind w:left="0"/>
        <w:rPr>
          <w:lang w:val="pl-PL"/>
        </w:rPr>
      </w:pPr>
      <w:r w:rsidRPr="00321215">
        <w:rPr>
          <w:noProof/>
          <w:lang w:val="pl-PL"/>
        </w:rPr>
        <w:drawing>
          <wp:inline distT="0" distB="0" distL="0" distR="0" wp14:anchorId="2E8747F3" wp14:editId="4F324BBB">
            <wp:extent cx="3524742" cy="7059497"/>
            <wp:effectExtent l="0" t="0" r="0" b="8255"/>
            <wp:docPr id="27537788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77887" name="Obraz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70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AB68" w14:textId="77777777" w:rsidR="004078C1" w:rsidRDefault="004078C1" w:rsidP="004078C1">
      <w:pPr>
        <w:pStyle w:val="Tekstpodstawowy"/>
        <w:ind w:left="0"/>
        <w:rPr>
          <w:lang w:val="pl-PL"/>
        </w:rPr>
      </w:pPr>
    </w:p>
    <w:p w14:paraId="2DB56FD5" w14:textId="77777777" w:rsidR="00321215" w:rsidRDefault="00321215" w:rsidP="004078C1">
      <w:pPr>
        <w:pStyle w:val="Tekstpodstawowy"/>
        <w:ind w:left="0"/>
        <w:rPr>
          <w:lang w:val="pl-PL"/>
        </w:rPr>
      </w:pPr>
    </w:p>
    <w:p w14:paraId="776840D6" w14:textId="77777777" w:rsidR="00ED556D" w:rsidRDefault="00ED556D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22CEC70F" w14:textId="24B1D834" w:rsidR="00ED556D" w:rsidRDefault="00321215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>Wątek główny: potwierdzenie płatności</w:t>
      </w:r>
    </w:p>
    <w:p w14:paraId="71E2DA71" w14:textId="16CF7032" w:rsidR="004C52ED" w:rsidRDefault="00ED556D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  <w:r w:rsidRPr="00201A68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2F0FDAE6" wp14:editId="0E4D6DE5">
            <wp:extent cx="3219899" cy="6588695"/>
            <wp:effectExtent l="0" t="0" r="0" b="3175"/>
            <wp:docPr id="12947519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1989" name="Obraz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5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64AE" w14:textId="77777777" w:rsidR="00ED556D" w:rsidRDefault="00ED556D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2552A226" w14:textId="77777777" w:rsidR="00ED556D" w:rsidRDefault="00ED556D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5AC7DD2C" w14:textId="77777777" w:rsidR="00ED556D" w:rsidRDefault="00ED556D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10DACB7E" w14:textId="77777777" w:rsidR="00ED556D" w:rsidRDefault="00ED556D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60DF8FB1" w14:textId="49C253BA" w:rsidR="00ED556D" w:rsidRDefault="00ED556D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lastRenderedPageBreak/>
        <w:t xml:space="preserve">Wątek alternatywny 2: </w:t>
      </w:r>
      <w:r w:rsidR="001333C1">
        <w:rPr>
          <w:b/>
          <w:bCs/>
          <w:sz w:val="28"/>
          <w:szCs w:val="28"/>
          <w:lang w:val="pl-PL"/>
        </w:rPr>
        <w:t>Odrzucenie płatności</w:t>
      </w:r>
    </w:p>
    <w:p w14:paraId="5503AD9D" w14:textId="1C5CA087" w:rsidR="001333C1" w:rsidRDefault="00E573E6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  <w:r w:rsidRPr="00E573E6">
        <w:rPr>
          <w:b/>
          <w:bCs/>
          <w:noProof/>
          <w:sz w:val="28"/>
          <w:szCs w:val="28"/>
          <w:lang w:val="pl-PL"/>
        </w:rPr>
        <w:drawing>
          <wp:inline distT="0" distB="0" distL="0" distR="0" wp14:anchorId="28871F4E" wp14:editId="496ECBCF">
            <wp:extent cx="3324689" cy="6735115"/>
            <wp:effectExtent l="0" t="0" r="9525" b="8890"/>
            <wp:docPr id="567102239" name="Obraz 1" descr="Obraz zawierający elektronika, tekst, zrzut ekranu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02239" name="Obraz 1" descr="Obraz zawierający elektronika, tekst, zrzut ekranu, gadże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1EEF" w14:textId="77777777" w:rsidR="00E573E6" w:rsidRDefault="00E573E6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0E2FDFE6" w14:textId="77777777" w:rsidR="008F16E6" w:rsidRDefault="008F16E6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1610A5D6" w14:textId="77777777" w:rsidR="00E573E6" w:rsidRPr="00321215" w:rsidRDefault="00E573E6" w:rsidP="004078C1">
      <w:pPr>
        <w:pStyle w:val="Tekstpodstawowy"/>
        <w:ind w:left="0"/>
        <w:rPr>
          <w:b/>
          <w:bCs/>
          <w:sz w:val="28"/>
          <w:szCs w:val="28"/>
          <w:lang w:val="pl-PL"/>
        </w:rPr>
      </w:pPr>
    </w:p>
    <w:p w14:paraId="4E7AEF2E" w14:textId="74848C30" w:rsidR="00284D07" w:rsidRPr="00847DF7" w:rsidRDefault="00C35502" w:rsidP="00284D07">
      <w:pPr>
        <w:pStyle w:val="Nagwek3"/>
        <w:rPr>
          <w:lang w:val="pl-PL"/>
        </w:rPr>
      </w:pPr>
      <w:r w:rsidRPr="00847DF7">
        <w:rPr>
          <w:lang w:val="pl-PL"/>
        </w:rPr>
        <w:lastRenderedPageBreak/>
        <w:t>Zgłaszanie problemów i wsparcie użytkownika</w:t>
      </w:r>
    </w:p>
    <w:p w14:paraId="5D36954B" w14:textId="3C627AB7" w:rsidR="00284D07" w:rsidRDefault="008F16E6" w:rsidP="00284D07">
      <w:pPr>
        <w:pStyle w:val="InfoBlue"/>
      </w:pPr>
      <w:r>
        <w:t>Wątek główny: ekran wypełniania danych</w:t>
      </w:r>
    </w:p>
    <w:p w14:paraId="176E08DC" w14:textId="6BBF0A27" w:rsidR="008F16E6" w:rsidRPr="008F16E6" w:rsidRDefault="008F16E6" w:rsidP="008F16E6">
      <w:pPr>
        <w:pStyle w:val="Tekstpodstawowy"/>
        <w:ind w:left="0"/>
        <w:rPr>
          <w:lang w:val="pl-PL"/>
        </w:rPr>
      </w:pPr>
      <w:r w:rsidRPr="008F16E6">
        <w:rPr>
          <w:noProof/>
          <w:lang w:val="pl-PL"/>
        </w:rPr>
        <w:drawing>
          <wp:inline distT="0" distB="0" distL="0" distR="0" wp14:anchorId="1AF56984" wp14:editId="77ED72CD">
            <wp:extent cx="3238952" cy="6630325"/>
            <wp:effectExtent l="0" t="0" r="0" b="0"/>
            <wp:docPr id="963295415" name="Obraz 1" descr="Obraz zawierający tekst, elektronika, zrzut ekranu, Telefon komórk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95415" name="Obraz 1" descr="Obraz zawierający tekst, elektronika, zrzut ekranu, Telefon komórkowy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FFF" w14:textId="6B5A2D9D" w:rsidR="00284D07" w:rsidRDefault="00284D07">
      <w:pPr>
        <w:widowControl/>
        <w:spacing w:line="240" w:lineRule="auto"/>
        <w:rPr>
          <w:rFonts w:ascii="Arial" w:hAnsi="Arial"/>
          <w:i/>
        </w:rPr>
      </w:pPr>
    </w:p>
    <w:p w14:paraId="4F71C3B0" w14:textId="77777777" w:rsidR="008F16E6" w:rsidRDefault="008F16E6">
      <w:pPr>
        <w:widowControl/>
        <w:spacing w:line="240" w:lineRule="auto"/>
        <w:rPr>
          <w:rFonts w:ascii="Arial" w:hAnsi="Arial"/>
          <w:i/>
        </w:rPr>
      </w:pPr>
    </w:p>
    <w:p w14:paraId="1D94E1CD" w14:textId="77777777" w:rsidR="008F16E6" w:rsidRDefault="008F16E6">
      <w:pPr>
        <w:widowControl/>
        <w:spacing w:line="240" w:lineRule="auto"/>
        <w:rPr>
          <w:rFonts w:ascii="Arial" w:hAnsi="Arial"/>
          <w:i/>
        </w:rPr>
      </w:pPr>
    </w:p>
    <w:p w14:paraId="6BFF7018" w14:textId="77777777" w:rsidR="008F16E6" w:rsidRDefault="008F16E6">
      <w:pPr>
        <w:widowControl/>
        <w:spacing w:line="240" w:lineRule="auto"/>
        <w:rPr>
          <w:rFonts w:ascii="Arial" w:hAnsi="Arial"/>
          <w:i/>
        </w:rPr>
      </w:pPr>
    </w:p>
    <w:p w14:paraId="570962DC" w14:textId="77777777" w:rsidR="008F16E6" w:rsidRDefault="008F16E6">
      <w:pPr>
        <w:widowControl/>
        <w:spacing w:line="240" w:lineRule="auto"/>
        <w:rPr>
          <w:rFonts w:ascii="Arial" w:hAnsi="Arial"/>
          <w:i/>
        </w:rPr>
      </w:pPr>
    </w:p>
    <w:p w14:paraId="2D21E042" w14:textId="77777777" w:rsidR="008F16E6" w:rsidRDefault="008F16E6">
      <w:pPr>
        <w:widowControl/>
        <w:spacing w:line="240" w:lineRule="auto"/>
        <w:rPr>
          <w:rFonts w:ascii="Arial" w:hAnsi="Arial"/>
          <w:i/>
        </w:rPr>
      </w:pPr>
    </w:p>
    <w:p w14:paraId="62DA9F17" w14:textId="7279E8A1" w:rsidR="008F16E6" w:rsidRDefault="003E5139">
      <w:pPr>
        <w:widowControl/>
        <w:spacing w:line="240" w:lineRule="auto"/>
        <w:rPr>
          <w:rFonts w:ascii="Arial" w:hAnsi="Arial"/>
          <w:i/>
        </w:rPr>
      </w:pPr>
      <w:proofErr w:type="spellStart"/>
      <w:r>
        <w:rPr>
          <w:rFonts w:ascii="Arial" w:hAnsi="Arial"/>
          <w:i/>
        </w:rPr>
        <w:lastRenderedPageBreak/>
        <w:t>Wątek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alternatywny</w:t>
      </w:r>
      <w:proofErr w:type="spellEnd"/>
      <w:r>
        <w:rPr>
          <w:rFonts w:ascii="Arial" w:hAnsi="Arial"/>
          <w:i/>
        </w:rPr>
        <w:t xml:space="preserve"> 1: </w:t>
      </w:r>
      <w:proofErr w:type="spellStart"/>
      <w:r>
        <w:rPr>
          <w:rFonts w:ascii="Arial" w:hAnsi="Arial"/>
          <w:i/>
        </w:rPr>
        <w:t>Niepoprawne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dane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użytkownika</w:t>
      </w:r>
      <w:proofErr w:type="spellEnd"/>
    </w:p>
    <w:p w14:paraId="721B9A39" w14:textId="77777777" w:rsidR="003E5139" w:rsidRDefault="003E5139">
      <w:pPr>
        <w:widowControl/>
        <w:spacing w:line="240" w:lineRule="auto"/>
        <w:rPr>
          <w:rFonts w:ascii="Arial" w:hAnsi="Arial"/>
          <w:i/>
        </w:rPr>
      </w:pPr>
    </w:p>
    <w:p w14:paraId="01AEF60D" w14:textId="47377278" w:rsidR="003E5139" w:rsidRDefault="00657F3B">
      <w:pPr>
        <w:widowControl/>
        <w:spacing w:line="240" w:lineRule="auto"/>
        <w:rPr>
          <w:rFonts w:ascii="Arial" w:hAnsi="Arial"/>
          <w:i/>
        </w:rPr>
      </w:pPr>
      <w:r w:rsidRPr="00657F3B">
        <w:rPr>
          <w:rFonts w:ascii="Arial" w:hAnsi="Arial"/>
          <w:i/>
          <w:noProof/>
        </w:rPr>
        <w:drawing>
          <wp:inline distT="0" distB="0" distL="0" distR="0" wp14:anchorId="352F31F2" wp14:editId="72B832D8">
            <wp:extent cx="3248478" cy="6639852"/>
            <wp:effectExtent l="0" t="0" r="9525" b="8890"/>
            <wp:docPr id="668907460" name="Obraz 1" descr="Obraz zawierający tekst, elektronika, zrzut ekranu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07460" name="Obraz 1" descr="Obraz zawierający tekst, elektronika, zrzut ekranu, multimedia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CC58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10A3E853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5C2691FE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0E367E7C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024D21B7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4B7BBDFD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29171E16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07990CCF" w14:textId="77777777" w:rsidR="00657F3B" w:rsidRDefault="00657F3B">
      <w:pPr>
        <w:widowControl/>
        <w:spacing w:line="240" w:lineRule="auto"/>
        <w:rPr>
          <w:rFonts w:ascii="Arial" w:hAnsi="Arial"/>
          <w:i/>
        </w:rPr>
      </w:pPr>
    </w:p>
    <w:p w14:paraId="632DA230" w14:textId="3E0E1A65" w:rsidR="00657F3B" w:rsidRDefault="00657F3B">
      <w:pPr>
        <w:widowControl/>
        <w:spacing w:line="240" w:lineRule="auto"/>
        <w:rPr>
          <w:rFonts w:ascii="Arial" w:hAnsi="Arial"/>
          <w:i/>
        </w:rPr>
      </w:pPr>
      <w:proofErr w:type="spellStart"/>
      <w:r>
        <w:rPr>
          <w:rFonts w:ascii="Arial" w:hAnsi="Arial"/>
          <w:i/>
        </w:rPr>
        <w:lastRenderedPageBreak/>
        <w:t>Wątek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główny</w:t>
      </w:r>
      <w:proofErr w:type="spellEnd"/>
      <w:r>
        <w:rPr>
          <w:rFonts w:ascii="Arial" w:hAnsi="Arial"/>
          <w:i/>
        </w:rPr>
        <w:t xml:space="preserve">: </w:t>
      </w:r>
      <w:proofErr w:type="spellStart"/>
      <w:r>
        <w:rPr>
          <w:rFonts w:ascii="Arial" w:hAnsi="Arial"/>
          <w:i/>
        </w:rPr>
        <w:t>potwierdzenie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przyjęcia</w:t>
      </w:r>
      <w:proofErr w:type="spellEnd"/>
      <w:r>
        <w:rPr>
          <w:rFonts w:ascii="Arial" w:hAnsi="Arial"/>
          <w:i/>
        </w:rPr>
        <w:t xml:space="preserve"> </w:t>
      </w:r>
      <w:proofErr w:type="spellStart"/>
      <w:r>
        <w:rPr>
          <w:rFonts w:ascii="Arial" w:hAnsi="Arial"/>
          <w:i/>
        </w:rPr>
        <w:t>zgłoszenia</w:t>
      </w:r>
      <w:proofErr w:type="spellEnd"/>
    </w:p>
    <w:p w14:paraId="606B8DB9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25D8337C" w14:textId="486799AA" w:rsidR="00657F3B" w:rsidRDefault="00B124B1">
      <w:pPr>
        <w:widowControl/>
        <w:spacing w:line="240" w:lineRule="auto"/>
        <w:rPr>
          <w:rFonts w:ascii="Arial" w:hAnsi="Arial"/>
          <w:i/>
        </w:rPr>
      </w:pPr>
      <w:r w:rsidRPr="00B124B1">
        <w:rPr>
          <w:rFonts w:ascii="Arial" w:hAnsi="Arial"/>
          <w:i/>
          <w:noProof/>
        </w:rPr>
        <w:drawing>
          <wp:inline distT="0" distB="0" distL="0" distR="0" wp14:anchorId="497EE5D3" wp14:editId="532BD40C">
            <wp:extent cx="3200847" cy="6649378"/>
            <wp:effectExtent l="0" t="0" r="0" b="0"/>
            <wp:docPr id="175993200" name="Obraz 1" descr="Obraz zawierający tekst, elektronika, zrzut ekranu, Urządzenie przenoś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3200" name="Obraz 1" descr="Obraz zawierający tekst, elektronika, zrzut ekranu, Urządzenie przenoś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64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0939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55D7092E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40B4AA99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4BF6466C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7669C9A3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0E1B12D9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2E4D0347" w14:textId="77777777" w:rsidR="00EA3FCF" w:rsidRDefault="00EA3FCF">
      <w:pPr>
        <w:widowControl/>
        <w:spacing w:line="240" w:lineRule="auto"/>
        <w:rPr>
          <w:rFonts w:ascii="Arial" w:hAnsi="Arial"/>
          <w:i/>
        </w:rPr>
      </w:pPr>
    </w:p>
    <w:p w14:paraId="357F7479" w14:textId="0493A850" w:rsidR="5FA6A468" w:rsidRDefault="3914C000" w:rsidP="50046065">
      <w:pPr>
        <w:pStyle w:val="Nagwek3"/>
      </w:pPr>
      <w:proofErr w:type="spellStart"/>
      <w:r>
        <w:lastRenderedPageBreak/>
        <w:t>Monitorowanie</w:t>
      </w:r>
      <w:proofErr w:type="spellEnd"/>
      <w:r>
        <w:t xml:space="preserve"> </w:t>
      </w:r>
      <w:proofErr w:type="spellStart"/>
      <w:r>
        <w:t>stanu</w:t>
      </w:r>
      <w:proofErr w:type="spellEnd"/>
      <w:r>
        <w:t xml:space="preserve"> </w:t>
      </w:r>
      <w:proofErr w:type="spellStart"/>
      <w:r>
        <w:t>technicznego</w:t>
      </w:r>
      <w:proofErr w:type="spellEnd"/>
      <w:r>
        <w:t xml:space="preserve"> </w:t>
      </w:r>
      <w:proofErr w:type="spellStart"/>
      <w:r>
        <w:t>pojazdu</w:t>
      </w:r>
      <w:proofErr w:type="spellEnd"/>
    </w:p>
    <w:p w14:paraId="467A2175" w14:textId="7CDC4B07" w:rsidR="5FA6A468" w:rsidRDefault="5FA6A468" w:rsidP="50046065"/>
    <w:p w14:paraId="772827A8" w14:textId="0322D172" w:rsidR="5FA6A468" w:rsidRDefault="4872F4C3" w:rsidP="5FA6A468">
      <w:r>
        <w:rPr>
          <w:noProof/>
        </w:rPr>
        <w:drawing>
          <wp:inline distT="0" distB="0" distL="0" distR="0" wp14:anchorId="6229B5D0" wp14:editId="34D43DFB">
            <wp:extent cx="2886075" cy="5943600"/>
            <wp:effectExtent l="0" t="0" r="0" b="0"/>
            <wp:docPr id="1757935176" name="Picture 175793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10E82" wp14:editId="22226737">
            <wp:extent cx="2886075" cy="5943600"/>
            <wp:effectExtent l="0" t="0" r="0" b="0"/>
            <wp:docPr id="535448202" name="Picture 53544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0DCC4A" wp14:editId="267070A0">
            <wp:extent cx="2886075" cy="5943600"/>
            <wp:effectExtent l="0" t="0" r="0" b="0"/>
            <wp:docPr id="722374353" name="Picture 72237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BC1" w14:textId="22584B95" w:rsidR="52A4FEAE" w:rsidRDefault="52A4FEAE" w:rsidP="5FA6A468"/>
    <w:p w14:paraId="1910D3B5" w14:textId="49BF0815" w:rsidR="5FA6A468" w:rsidRDefault="5FA6A468" w:rsidP="5FA6A468"/>
    <w:p w14:paraId="7E1E0CF6" w14:textId="77777777" w:rsidR="005A5DF7" w:rsidRDefault="005A5DF7">
      <w:pPr>
        <w:widowControl/>
        <w:spacing w:line="240" w:lineRule="auto"/>
        <w:rPr>
          <w:rFonts w:ascii="Arial" w:hAnsi="Arial"/>
          <w:i/>
        </w:rPr>
      </w:pPr>
      <w:r>
        <w:br w:type="page"/>
      </w:r>
    </w:p>
    <w:p w14:paraId="7ECA8DC6" w14:textId="3E3B2598" w:rsidR="00151551" w:rsidRDefault="691769A7" w:rsidP="00151551">
      <w:pPr>
        <w:pStyle w:val="Nagwek3"/>
      </w:pPr>
      <w:proofErr w:type="spellStart"/>
      <w:r>
        <w:lastRenderedPageBreak/>
        <w:t>Zakup</w:t>
      </w:r>
      <w:proofErr w:type="spellEnd"/>
      <w:r>
        <w:t xml:space="preserve"> </w:t>
      </w:r>
      <w:proofErr w:type="spellStart"/>
      <w:r>
        <w:t>subskrypcji</w:t>
      </w:r>
      <w:proofErr w:type="spellEnd"/>
      <w:r>
        <w:t xml:space="preserve"> </w:t>
      </w:r>
      <w:proofErr w:type="spellStart"/>
      <w:r>
        <w:t>firmowej</w:t>
      </w:r>
      <w:proofErr w:type="spellEnd"/>
    </w:p>
    <w:p w14:paraId="33C5904D" w14:textId="72D36353" w:rsidR="5FA6A468" w:rsidRDefault="5FA6A468" w:rsidP="5FA6A468"/>
    <w:p w14:paraId="08694A48" w14:textId="12E72558" w:rsidR="26B62800" w:rsidRDefault="494091CB" w:rsidP="5FA6A468">
      <w:r>
        <w:rPr>
          <w:noProof/>
        </w:rPr>
        <w:drawing>
          <wp:inline distT="0" distB="0" distL="0" distR="0" wp14:anchorId="275C288E" wp14:editId="340C463A">
            <wp:extent cx="2886075" cy="5943600"/>
            <wp:effectExtent l="0" t="0" r="0" b="0"/>
            <wp:docPr id="796141383" name="Picture 79614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53EE8" wp14:editId="2F76D991">
            <wp:extent cx="2886075" cy="5943600"/>
            <wp:effectExtent l="0" t="0" r="0" b="0"/>
            <wp:docPr id="1490062107" name="Picture 149006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CFEE8F" wp14:editId="6F248E91">
            <wp:extent cx="2886075" cy="5943600"/>
            <wp:effectExtent l="0" t="0" r="0" b="0"/>
            <wp:docPr id="1558902243" name="Picture 1558902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1C86" w14:textId="1F978C71" w:rsidR="5FA6A468" w:rsidRDefault="5FA6A468" w:rsidP="5FA6A468"/>
    <w:p w14:paraId="7D501C64" w14:textId="0DE77C2E" w:rsidR="005A5DF7" w:rsidRPr="00284D07" w:rsidRDefault="005A5DF7" w:rsidP="00284D07">
      <w:pPr>
        <w:widowControl/>
        <w:spacing w:line="240" w:lineRule="auto"/>
        <w:rPr>
          <w:rFonts w:ascii="Arial" w:hAnsi="Arial"/>
          <w:i/>
        </w:rPr>
      </w:pPr>
      <w:r>
        <w:br w:type="page"/>
      </w:r>
    </w:p>
    <w:p w14:paraId="2FB3B9B0" w14:textId="77777777" w:rsidR="00685AA7" w:rsidRPr="00870059" w:rsidRDefault="00685AA7"/>
    <w:p w14:paraId="1CE76F87" w14:textId="38C0D7F4" w:rsidR="00870059" w:rsidRPr="00870059" w:rsidRDefault="00870059" w:rsidP="00870059">
      <w:pPr>
        <w:pStyle w:val="Tytu"/>
      </w:pPr>
      <w:r w:rsidRPr="00870059">
        <w:t xml:space="preserve">Model </w:t>
      </w:r>
      <w:proofErr w:type="spellStart"/>
      <w:r w:rsidRPr="00870059">
        <w:t>informacyjny</w:t>
      </w:r>
      <w:proofErr w:type="spellEnd"/>
      <w:r w:rsidR="00102AE2">
        <w:t xml:space="preserve"> </w:t>
      </w:r>
    </w:p>
    <w:p w14:paraId="75AE58AB" w14:textId="77777777" w:rsidR="00870059" w:rsidRPr="00870059" w:rsidRDefault="00870059" w:rsidP="00870059"/>
    <w:p w14:paraId="783DFF96" w14:textId="1491F2AE" w:rsidR="00870059" w:rsidRPr="00870059" w:rsidRDefault="00102AE2">
      <w:r w:rsidRPr="00102AE2">
        <w:rPr>
          <w:rFonts w:ascii="Times" w:hAnsi="Times"/>
          <w:i/>
          <w:noProof/>
          <w:color w:val="0000FF"/>
        </w:rPr>
        <w:drawing>
          <wp:inline distT="0" distB="0" distL="0" distR="0" wp14:anchorId="3E17B7BB" wp14:editId="1C385926">
            <wp:extent cx="5943600" cy="2371725"/>
            <wp:effectExtent l="0" t="0" r="0" b="9525"/>
            <wp:docPr id="1930465368" name="Obraz 1" descr="Obraz zawierający tekst, diagram, zrzut ekranu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65368" name="Obraz 1" descr="Obraz zawierający tekst, diagram, zrzut ekranu, Plan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059" w:rsidRPr="00870059" w:rsidSect="0082653F">
      <w:headerReference w:type="default" r:id="rId41"/>
      <w:footerReference w:type="default" r:id="rId42"/>
      <w:pgSz w:w="12240" w:h="15840" w:code="1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8F05EC" w14:textId="77777777" w:rsidR="00AE3487" w:rsidRDefault="00AE3487">
      <w:pPr>
        <w:spacing w:line="240" w:lineRule="auto"/>
      </w:pPr>
      <w:r>
        <w:separator/>
      </w:r>
    </w:p>
  </w:endnote>
  <w:endnote w:type="continuationSeparator" w:id="0">
    <w:p w14:paraId="6AF19CF0" w14:textId="77777777" w:rsidR="00AE3487" w:rsidRDefault="00AE3487">
      <w:pPr>
        <w:spacing w:line="240" w:lineRule="auto"/>
      </w:pPr>
      <w:r>
        <w:continuationSeparator/>
      </w:r>
    </w:p>
  </w:endnote>
  <w:endnote w:type="continuationNotice" w:id="1">
    <w:p w14:paraId="77394114" w14:textId="77777777" w:rsidR="00AE3487" w:rsidRDefault="00AE348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685AA7" w14:paraId="064E1F71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5F05DE5" w14:textId="77777777" w:rsidR="00685AA7" w:rsidRDefault="00685AA7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14EF695" w14:textId="6B1C5765" w:rsidR="00685AA7" w:rsidRDefault="00685AA7">
          <w:pPr>
            <w:jc w:val="center"/>
          </w:pPr>
          <w:r>
            <w:rPr>
              <w:rFonts w:ascii="Symbol" w:eastAsia="Symbol" w:hAnsi="Symbol" w:cs="Symbol"/>
            </w:rPr>
            <w:t>Ó</w:t>
          </w:r>
          <w:r w:rsidR="006528DC">
            <w:t>Al-</w:t>
          </w:r>
          <w:proofErr w:type="spellStart"/>
          <w:r w:rsidR="006528DC">
            <w:t>Polex</w:t>
          </w:r>
          <w:proofErr w:type="spellEnd"/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613C2">
            <w:rPr>
              <w:noProof/>
            </w:rPr>
            <w:t>2024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D56642E" w14:textId="77777777" w:rsidR="00685AA7" w:rsidRDefault="00685AA7">
          <w:pPr>
            <w:jc w:val="right"/>
          </w:pPr>
          <w:r>
            <w:t xml:space="preserve">Page </w:t>
          </w:r>
          <w:r>
            <w:rPr>
              <w:rStyle w:val="Numerstrony"/>
            </w:rPr>
            <w:fldChar w:fldCharType="begin"/>
          </w:r>
          <w:r>
            <w:rPr>
              <w:rStyle w:val="Numerstrony"/>
            </w:rPr>
            <w:instrText xml:space="preserve"> PAGE </w:instrText>
          </w:r>
          <w:r>
            <w:rPr>
              <w:rStyle w:val="Numerstrony"/>
            </w:rPr>
            <w:fldChar w:fldCharType="separate"/>
          </w:r>
          <w:r w:rsidR="00F97ABC">
            <w:rPr>
              <w:rStyle w:val="Numerstrony"/>
              <w:noProof/>
            </w:rPr>
            <w:t>2</w:t>
          </w:r>
          <w:r>
            <w:rPr>
              <w:rStyle w:val="Numerstrony"/>
            </w:rPr>
            <w:fldChar w:fldCharType="end"/>
          </w:r>
        </w:p>
      </w:tc>
    </w:tr>
  </w:tbl>
  <w:p w14:paraId="7E18F21C" w14:textId="77777777" w:rsidR="00685AA7" w:rsidRDefault="00685AA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1FF884" w14:textId="77777777" w:rsidR="00AE3487" w:rsidRDefault="00AE3487">
      <w:pPr>
        <w:spacing w:line="240" w:lineRule="auto"/>
      </w:pPr>
      <w:r>
        <w:separator/>
      </w:r>
    </w:p>
  </w:footnote>
  <w:footnote w:type="continuationSeparator" w:id="0">
    <w:p w14:paraId="58CC1C7D" w14:textId="77777777" w:rsidR="00AE3487" w:rsidRDefault="00AE3487">
      <w:pPr>
        <w:spacing w:line="240" w:lineRule="auto"/>
      </w:pPr>
      <w:r>
        <w:continuationSeparator/>
      </w:r>
    </w:p>
  </w:footnote>
  <w:footnote w:type="continuationNotice" w:id="1">
    <w:p w14:paraId="73B8191E" w14:textId="77777777" w:rsidR="00AE3487" w:rsidRDefault="00AE348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7080"/>
      <w:gridCol w:w="2478"/>
    </w:tblGrid>
    <w:tr w:rsidR="000354E3" w:rsidRPr="00CF5B81" w14:paraId="429FAD2B" w14:textId="77777777" w:rsidTr="00C72848">
      <w:tc>
        <w:tcPr>
          <w:tcW w:w="7080" w:type="dxa"/>
        </w:tcPr>
        <w:p w14:paraId="66E56E4A" w14:textId="69A57B40" w:rsidR="000354E3" w:rsidRPr="000354E3" w:rsidRDefault="000354E3" w:rsidP="000354E3">
          <w:pPr>
            <w:rPr>
              <w:lang w:val="pl-PL"/>
            </w:rPr>
          </w:pPr>
          <w:r w:rsidRPr="000354E3">
            <w:rPr>
              <w:b/>
              <w:lang w:val="pl-PL"/>
            </w:rPr>
            <w:t>System monitorowania przejazdów pojazdów autonomicznych „Al-</w:t>
          </w:r>
          <w:proofErr w:type="spellStart"/>
          <w:r w:rsidRPr="000354E3">
            <w:rPr>
              <w:b/>
              <w:lang w:val="pl-PL"/>
            </w:rPr>
            <w:t>Cab</w:t>
          </w:r>
          <w:proofErr w:type="spellEnd"/>
          <w:r w:rsidRPr="000354E3">
            <w:rPr>
              <w:b/>
              <w:lang w:val="pl-PL"/>
            </w:rPr>
            <w:t>”</w:t>
          </w:r>
        </w:p>
      </w:tc>
      <w:tc>
        <w:tcPr>
          <w:tcW w:w="2478" w:type="dxa"/>
        </w:tcPr>
        <w:p w14:paraId="0AC5000D" w14:textId="77777777" w:rsidR="000354E3" w:rsidRPr="000354E3" w:rsidRDefault="000354E3" w:rsidP="000354E3">
          <w:pPr>
            <w:tabs>
              <w:tab w:val="left" w:pos="1135"/>
            </w:tabs>
            <w:spacing w:before="40"/>
            <w:ind w:right="68"/>
            <w:rPr>
              <w:lang w:val="pl-PL"/>
            </w:rPr>
          </w:pPr>
          <w:r w:rsidRPr="000354E3">
            <w:rPr>
              <w:lang w:val="pl-PL"/>
            </w:rPr>
            <w:t xml:space="preserve"> </w:t>
          </w:r>
        </w:p>
      </w:tc>
    </w:tr>
    <w:tr w:rsidR="00685AA7" w14:paraId="6FE57574" w14:textId="77777777" w:rsidTr="00C72848">
      <w:tc>
        <w:tcPr>
          <w:tcW w:w="7080" w:type="dxa"/>
        </w:tcPr>
        <w:p w14:paraId="02C3182D" w14:textId="77777777" w:rsidR="00685AA7" w:rsidRDefault="00F97ABC">
          <w:proofErr w:type="spellStart"/>
          <w:r>
            <w:t>Etap</w:t>
          </w:r>
          <w:proofErr w:type="spellEnd"/>
          <w:r>
            <w:t xml:space="preserve"> II</w:t>
          </w:r>
        </w:p>
      </w:tc>
      <w:tc>
        <w:tcPr>
          <w:tcW w:w="2478" w:type="dxa"/>
        </w:tcPr>
        <w:p w14:paraId="118329C0" w14:textId="2ACAC58B" w:rsidR="00685AA7" w:rsidRDefault="006C01C8">
          <w:r w:rsidRPr="0042005F">
            <w:t>Data:  1</w:t>
          </w:r>
          <w:r>
            <w:t>4.</w:t>
          </w:r>
          <w:r w:rsidRPr="0042005F">
            <w:t>1</w:t>
          </w:r>
          <w:r>
            <w:t>1.20</w:t>
          </w:r>
          <w:r w:rsidRPr="0042005F">
            <w:t>24</w:t>
          </w:r>
        </w:p>
      </w:tc>
    </w:tr>
  </w:tbl>
  <w:p w14:paraId="50D7D7A7" w14:textId="77777777" w:rsidR="00685AA7" w:rsidRDefault="00685AA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Nagwek1"/>
      <w:lvlText w:val="%1."/>
      <w:legacy w:legacy="1" w:legacySpace="144" w:legacyIndent="0"/>
      <w:lvlJc w:val="left"/>
    </w:lvl>
    <w:lvl w:ilvl="1">
      <w:start w:val="1"/>
      <w:numFmt w:val="decimal"/>
      <w:pStyle w:val="Nagwek2"/>
      <w:lvlText w:val="%1.%2"/>
      <w:legacy w:legacy="1" w:legacySpace="144" w:legacyIndent="0"/>
      <w:lvlJc w:val="left"/>
    </w:lvl>
    <w:lvl w:ilvl="2">
      <w:start w:val="1"/>
      <w:numFmt w:val="decimal"/>
      <w:pStyle w:val="Nagwek3"/>
      <w:lvlText w:val="%1.%2.%3"/>
      <w:legacy w:legacy="1" w:legacySpace="144" w:legacyIndent="0"/>
      <w:lvlJc w:val="left"/>
    </w:lvl>
    <w:lvl w:ilvl="3">
      <w:start w:val="1"/>
      <w:numFmt w:val="decimal"/>
      <w:pStyle w:val="Nagwek4"/>
      <w:lvlText w:val="%1.%2.%3.%4"/>
      <w:legacy w:legacy="1" w:legacySpace="144" w:legacyIndent="0"/>
      <w:lvlJc w:val="left"/>
    </w:lvl>
    <w:lvl w:ilvl="4">
      <w:start w:val="1"/>
      <w:numFmt w:val="decimal"/>
      <w:pStyle w:val="Nagwek5"/>
      <w:lvlText w:val="%1.%2.%3.%4.%5"/>
      <w:legacy w:legacy="1" w:legacySpace="144" w:legacyIndent="0"/>
      <w:lvlJc w:val="left"/>
    </w:lvl>
    <w:lvl w:ilvl="5">
      <w:start w:val="1"/>
      <w:numFmt w:val="decimal"/>
      <w:pStyle w:val="Nagwek6"/>
      <w:lvlText w:val="%1.%2.%3.%4.%5.%6"/>
      <w:legacy w:legacy="1" w:legacySpace="144" w:legacyIndent="0"/>
      <w:lvlJc w:val="left"/>
    </w:lvl>
    <w:lvl w:ilvl="6">
      <w:start w:val="1"/>
      <w:numFmt w:val="decimal"/>
      <w:pStyle w:val="Nagwek7"/>
      <w:lvlText w:val="%1.%2.%3.%4.%5.%6.%7"/>
      <w:legacy w:legacy="1" w:legacySpace="144" w:legacyIndent="0"/>
      <w:lvlJc w:val="left"/>
    </w:lvl>
    <w:lvl w:ilvl="7">
      <w:start w:val="1"/>
      <w:numFmt w:val="decimal"/>
      <w:pStyle w:val="Nagwek8"/>
      <w:lvlText w:val="%1.%2.%3.%4.%5.%6.%7.%8"/>
      <w:legacy w:legacy="1" w:legacySpace="144" w:legacyIndent="0"/>
      <w:lvlJc w:val="left"/>
    </w:lvl>
    <w:lvl w:ilvl="8">
      <w:start w:val="1"/>
      <w:numFmt w:val="decimal"/>
      <w:pStyle w:val="Nagwek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122742"/>
    <w:multiLevelType w:val="hybridMultilevel"/>
    <w:tmpl w:val="AF6AEA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A29B7"/>
    <w:multiLevelType w:val="hybridMultilevel"/>
    <w:tmpl w:val="2FAAD4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F65FAF"/>
    <w:multiLevelType w:val="multilevel"/>
    <w:tmpl w:val="F08C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647775"/>
    <w:multiLevelType w:val="hybridMultilevel"/>
    <w:tmpl w:val="16143D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F0AB9"/>
    <w:multiLevelType w:val="hybridMultilevel"/>
    <w:tmpl w:val="3586E3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051BAD"/>
    <w:multiLevelType w:val="hybridMultilevel"/>
    <w:tmpl w:val="F36626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339D4"/>
    <w:multiLevelType w:val="multilevel"/>
    <w:tmpl w:val="81C4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D66186"/>
    <w:multiLevelType w:val="hybridMultilevel"/>
    <w:tmpl w:val="3FC4A2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97960"/>
    <w:multiLevelType w:val="hybridMultilevel"/>
    <w:tmpl w:val="3C20F4C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E3521B1"/>
    <w:multiLevelType w:val="hybridMultilevel"/>
    <w:tmpl w:val="5C6276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85A44"/>
    <w:multiLevelType w:val="multilevel"/>
    <w:tmpl w:val="4524D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F025D"/>
    <w:multiLevelType w:val="hybridMultilevel"/>
    <w:tmpl w:val="A6022F9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F1687C"/>
    <w:multiLevelType w:val="hybridMultilevel"/>
    <w:tmpl w:val="3BDA76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F4386"/>
    <w:multiLevelType w:val="hybridMultilevel"/>
    <w:tmpl w:val="A962C9E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F520C52"/>
    <w:multiLevelType w:val="hybridMultilevel"/>
    <w:tmpl w:val="D8EED0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580749"/>
    <w:multiLevelType w:val="hybridMultilevel"/>
    <w:tmpl w:val="390035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E7A4E"/>
    <w:multiLevelType w:val="hybridMultilevel"/>
    <w:tmpl w:val="96CA28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592786"/>
    <w:multiLevelType w:val="hybridMultilevel"/>
    <w:tmpl w:val="F2B4AA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F077C3"/>
    <w:multiLevelType w:val="hybridMultilevel"/>
    <w:tmpl w:val="A7866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9456E8"/>
    <w:multiLevelType w:val="hybridMultilevel"/>
    <w:tmpl w:val="9878CA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A20593"/>
    <w:multiLevelType w:val="hybridMultilevel"/>
    <w:tmpl w:val="F14EE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784EC8"/>
    <w:multiLevelType w:val="hybridMultilevel"/>
    <w:tmpl w:val="1FAEA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166B14"/>
    <w:multiLevelType w:val="hybridMultilevel"/>
    <w:tmpl w:val="6FB889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233C30"/>
    <w:multiLevelType w:val="multilevel"/>
    <w:tmpl w:val="90860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EB1AC5"/>
    <w:multiLevelType w:val="multilevel"/>
    <w:tmpl w:val="3FDAD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9842A3"/>
    <w:multiLevelType w:val="multilevel"/>
    <w:tmpl w:val="676AE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FC"/>
    <w:multiLevelType w:val="hybridMultilevel"/>
    <w:tmpl w:val="6C4071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4977A4"/>
    <w:multiLevelType w:val="multilevel"/>
    <w:tmpl w:val="2E7E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370C9B"/>
    <w:multiLevelType w:val="hybridMultilevel"/>
    <w:tmpl w:val="A7D2B0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08512A"/>
    <w:multiLevelType w:val="hybridMultilevel"/>
    <w:tmpl w:val="215407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B22A0F"/>
    <w:multiLevelType w:val="multilevel"/>
    <w:tmpl w:val="82D6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BB3D76"/>
    <w:multiLevelType w:val="hybridMultilevel"/>
    <w:tmpl w:val="BD3078A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0C5C45"/>
    <w:multiLevelType w:val="hybridMultilevel"/>
    <w:tmpl w:val="142078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AC46DC"/>
    <w:multiLevelType w:val="hybridMultilevel"/>
    <w:tmpl w:val="5D364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AA5D10"/>
    <w:multiLevelType w:val="hybridMultilevel"/>
    <w:tmpl w:val="15CA63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B95ADC"/>
    <w:multiLevelType w:val="multilevel"/>
    <w:tmpl w:val="EFFA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F92FB3"/>
    <w:multiLevelType w:val="hybridMultilevel"/>
    <w:tmpl w:val="76F61F4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974F1B"/>
    <w:multiLevelType w:val="multilevel"/>
    <w:tmpl w:val="E4D8DD4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9" w15:restartNumberingAfterBreak="0">
    <w:nsid w:val="6AF166F8"/>
    <w:multiLevelType w:val="hybridMultilevel"/>
    <w:tmpl w:val="17A0A4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7C46C6"/>
    <w:multiLevelType w:val="hybridMultilevel"/>
    <w:tmpl w:val="D0107E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42685B"/>
    <w:multiLevelType w:val="hybridMultilevel"/>
    <w:tmpl w:val="9626A4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DB50A7F"/>
    <w:multiLevelType w:val="multilevel"/>
    <w:tmpl w:val="A9D0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102242"/>
    <w:multiLevelType w:val="hybridMultilevel"/>
    <w:tmpl w:val="EDB8638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24149E"/>
    <w:multiLevelType w:val="hybridMultilevel"/>
    <w:tmpl w:val="55565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CE0453"/>
    <w:multiLevelType w:val="multilevel"/>
    <w:tmpl w:val="1D4EC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2713E5"/>
    <w:multiLevelType w:val="multilevel"/>
    <w:tmpl w:val="C7220F2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7" w15:restartNumberingAfterBreak="0">
    <w:nsid w:val="78830EE2"/>
    <w:multiLevelType w:val="multilevel"/>
    <w:tmpl w:val="623E5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D9404F"/>
    <w:multiLevelType w:val="hybridMultilevel"/>
    <w:tmpl w:val="D6145E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024114"/>
    <w:multiLevelType w:val="hybridMultilevel"/>
    <w:tmpl w:val="9684F2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1087616">
    <w:abstractNumId w:val="0"/>
  </w:num>
  <w:num w:numId="2" w16cid:durableId="411857227">
    <w:abstractNumId w:val="46"/>
  </w:num>
  <w:num w:numId="3" w16cid:durableId="951329176">
    <w:abstractNumId w:val="2"/>
  </w:num>
  <w:num w:numId="4" w16cid:durableId="1528786813">
    <w:abstractNumId w:val="33"/>
  </w:num>
  <w:num w:numId="5" w16cid:durableId="1815221221">
    <w:abstractNumId w:val="40"/>
  </w:num>
  <w:num w:numId="6" w16cid:durableId="920143239">
    <w:abstractNumId w:val="10"/>
  </w:num>
  <w:num w:numId="7" w16cid:durableId="1397240014">
    <w:abstractNumId w:val="6"/>
  </w:num>
  <w:num w:numId="8" w16cid:durableId="2017228060">
    <w:abstractNumId w:val="48"/>
  </w:num>
  <w:num w:numId="9" w16cid:durableId="837428033">
    <w:abstractNumId w:val="16"/>
  </w:num>
  <w:num w:numId="10" w16cid:durableId="2039892410">
    <w:abstractNumId w:val="19"/>
  </w:num>
  <w:num w:numId="11" w16cid:durableId="656148560">
    <w:abstractNumId w:val="5"/>
  </w:num>
  <w:num w:numId="12" w16cid:durableId="1317802137">
    <w:abstractNumId w:val="41"/>
  </w:num>
  <w:num w:numId="13" w16cid:durableId="260258139">
    <w:abstractNumId w:val="8"/>
  </w:num>
  <w:num w:numId="14" w16cid:durableId="1127510676">
    <w:abstractNumId w:val="42"/>
  </w:num>
  <w:num w:numId="15" w16cid:durableId="932513152">
    <w:abstractNumId w:val="11"/>
  </w:num>
  <w:num w:numId="16" w16cid:durableId="1704557604">
    <w:abstractNumId w:val="3"/>
  </w:num>
  <w:num w:numId="17" w16cid:durableId="267199180">
    <w:abstractNumId w:val="24"/>
  </w:num>
  <w:num w:numId="18" w16cid:durableId="1327635940">
    <w:abstractNumId w:val="26"/>
  </w:num>
  <w:num w:numId="19" w16cid:durableId="939488174">
    <w:abstractNumId w:val="31"/>
  </w:num>
  <w:num w:numId="20" w16cid:durableId="1795447239">
    <w:abstractNumId w:val="28"/>
  </w:num>
  <w:num w:numId="21" w16cid:durableId="1360744066">
    <w:abstractNumId w:val="13"/>
  </w:num>
  <w:num w:numId="22" w16cid:durableId="1898129920">
    <w:abstractNumId w:val="39"/>
  </w:num>
  <w:num w:numId="23" w16cid:durableId="2039892554">
    <w:abstractNumId w:val="22"/>
  </w:num>
  <w:num w:numId="24" w16cid:durableId="633875943">
    <w:abstractNumId w:val="23"/>
  </w:num>
  <w:num w:numId="25" w16cid:durableId="417021096">
    <w:abstractNumId w:val="18"/>
  </w:num>
  <w:num w:numId="26" w16cid:durableId="742221103">
    <w:abstractNumId w:val="1"/>
  </w:num>
  <w:num w:numId="27" w16cid:durableId="2100053858">
    <w:abstractNumId w:val="27"/>
  </w:num>
  <w:num w:numId="28" w16cid:durableId="1439331894">
    <w:abstractNumId w:val="20"/>
  </w:num>
  <w:num w:numId="29" w16cid:durableId="1943763700">
    <w:abstractNumId w:val="21"/>
  </w:num>
  <w:num w:numId="30" w16cid:durableId="1408460588">
    <w:abstractNumId w:val="34"/>
  </w:num>
  <w:num w:numId="31" w16cid:durableId="2022924143">
    <w:abstractNumId w:val="49"/>
  </w:num>
  <w:num w:numId="32" w16cid:durableId="1558317010">
    <w:abstractNumId w:val="12"/>
  </w:num>
  <w:num w:numId="33" w16cid:durableId="1281260147">
    <w:abstractNumId w:val="35"/>
  </w:num>
  <w:num w:numId="34" w16cid:durableId="1437823443">
    <w:abstractNumId w:val="15"/>
  </w:num>
  <w:num w:numId="35" w16cid:durableId="1041519105">
    <w:abstractNumId w:val="14"/>
  </w:num>
  <w:num w:numId="36" w16cid:durableId="2103186100">
    <w:abstractNumId w:val="17"/>
  </w:num>
  <w:num w:numId="37" w16cid:durableId="175463183">
    <w:abstractNumId w:val="4"/>
  </w:num>
  <w:num w:numId="38" w16cid:durableId="1053776829">
    <w:abstractNumId w:val="9"/>
  </w:num>
  <w:num w:numId="39" w16cid:durableId="1753241328">
    <w:abstractNumId w:val="44"/>
  </w:num>
  <w:num w:numId="40" w16cid:durableId="1995714818">
    <w:abstractNumId w:val="29"/>
  </w:num>
  <w:num w:numId="41" w16cid:durableId="1774978894">
    <w:abstractNumId w:val="43"/>
  </w:num>
  <w:num w:numId="42" w16cid:durableId="788166980">
    <w:abstractNumId w:val="45"/>
  </w:num>
  <w:num w:numId="43" w16cid:durableId="821626201">
    <w:abstractNumId w:val="47"/>
  </w:num>
  <w:num w:numId="44" w16cid:durableId="806699085">
    <w:abstractNumId w:val="25"/>
  </w:num>
  <w:num w:numId="45" w16cid:durableId="584798929">
    <w:abstractNumId w:val="7"/>
  </w:num>
  <w:num w:numId="46" w16cid:durableId="634027602">
    <w:abstractNumId w:val="36"/>
  </w:num>
  <w:num w:numId="47" w16cid:durableId="1088310993">
    <w:abstractNumId w:val="37"/>
  </w:num>
  <w:num w:numId="48" w16cid:durableId="389691731">
    <w:abstractNumId w:val="32"/>
  </w:num>
  <w:num w:numId="49" w16cid:durableId="2013528480">
    <w:abstractNumId w:val="30"/>
  </w:num>
  <w:num w:numId="50" w16cid:durableId="109588388">
    <w:abstractNumId w:val="38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5F7"/>
    <w:rsid w:val="00014267"/>
    <w:rsid w:val="000162A4"/>
    <w:rsid w:val="00016F5C"/>
    <w:rsid w:val="0002052A"/>
    <w:rsid w:val="000261DA"/>
    <w:rsid w:val="00027220"/>
    <w:rsid w:val="00032CAD"/>
    <w:rsid w:val="000354E3"/>
    <w:rsid w:val="0003791A"/>
    <w:rsid w:val="000452F4"/>
    <w:rsid w:val="0006129A"/>
    <w:rsid w:val="000622EE"/>
    <w:rsid w:val="00070B59"/>
    <w:rsid w:val="00074374"/>
    <w:rsid w:val="00080F40"/>
    <w:rsid w:val="000845B2"/>
    <w:rsid w:val="000872E6"/>
    <w:rsid w:val="000A2E82"/>
    <w:rsid w:val="000A3996"/>
    <w:rsid w:val="000A4633"/>
    <w:rsid w:val="000A652B"/>
    <w:rsid w:val="000B1F49"/>
    <w:rsid w:val="000B3CC4"/>
    <w:rsid w:val="000C0F88"/>
    <w:rsid w:val="000D1D9B"/>
    <w:rsid w:val="000E1351"/>
    <w:rsid w:val="000E2CEC"/>
    <w:rsid w:val="000E66D7"/>
    <w:rsid w:val="00102AE2"/>
    <w:rsid w:val="001115E7"/>
    <w:rsid w:val="00111A9E"/>
    <w:rsid w:val="00112204"/>
    <w:rsid w:val="001260BA"/>
    <w:rsid w:val="001269D1"/>
    <w:rsid w:val="00127D77"/>
    <w:rsid w:val="001333C1"/>
    <w:rsid w:val="00133FBE"/>
    <w:rsid w:val="001351FF"/>
    <w:rsid w:val="00151551"/>
    <w:rsid w:val="001519E4"/>
    <w:rsid w:val="00153764"/>
    <w:rsid w:val="00154A29"/>
    <w:rsid w:val="00154DD6"/>
    <w:rsid w:val="001621D2"/>
    <w:rsid w:val="0016614E"/>
    <w:rsid w:val="00166228"/>
    <w:rsid w:val="00172178"/>
    <w:rsid w:val="00174919"/>
    <w:rsid w:val="00193F62"/>
    <w:rsid w:val="0019590E"/>
    <w:rsid w:val="00196873"/>
    <w:rsid w:val="001B02DF"/>
    <w:rsid w:val="001B43AD"/>
    <w:rsid w:val="001B657B"/>
    <w:rsid w:val="001B6D12"/>
    <w:rsid w:val="001C1DE8"/>
    <w:rsid w:val="001C6079"/>
    <w:rsid w:val="001C7FC1"/>
    <w:rsid w:val="001D737C"/>
    <w:rsid w:val="001D7528"/>
    <w:rsid w:val="001E3C31"/>
    <w:rsid w:val="001F1137"/>
    <w:rsid w:val="00201A68"/>
    <w:rsid w:val="0021392A"/>
    <w:rsid w:val="00221384"/>
    <w:rsid w:val="00222162"/>
    <w:rsid w:val="00226601"/>
    <w:rsid w:val="00227C60"/>
    <w:rsid w:val="00231A64"/>
    <w:rsid w:val="00240E53"/>
    <w:rsid w:val="00243D9F"/>
    <w:rsid w:val="00247DD6"/>
    <w:rsid w:val="00250F40"/>
    <w:rsid w:val="002526B7"/>
    <w:rsid w:val="00252D27"/>
    <w:rsid w:val="0026629F"/>
    <w:rsid w:val="002662EF"/>
    <w:rsid w:val="00267A1D"/>
    <w:rsid w:val="00282F10"/>
    <w:rsid w:val="00284D07"/>
    <w:rsid w:val="002A3A39"/>
    <w:rsid w:val="002B4085"/>
    <w:rsid w:val="002B4324"/>
    <w:rsid w:val="002C737D"/>
    <w:rsid w:val="002D1DD8"/>
    <w:rsid w:val="002E2B2E"/>
    <w:rsid w:val="002E72C6"/>
    <w:rsid w:val="002F1C11"/>
    <w:rsid w:val="002F61B4"/>
    <w:rsid w:val="002F6604"/>
    <w:rsid w:val="00304974"/>
    <w:rsid w:val="00320B81"/>
    <w:rsid w:val="00321215"/>
    <w:rsid w:val="00321594"/>
    <w:rsid w:val="00332F12"/>
    <w:rsid w:val="00337758"/>
    <w:rsid w:val="00360973"/>
    <w:rsid w:val="003629ED"/>
    <w:rsid w:val="00366030"/>
    <w:rsid w:val="00373F82"/>
    <w:rsid w:val="00375A4A"/>
    <w:rsid w:val="00384C0B"/>
    <w:rsid w:val="003906D7"/>
    <w:rsid w:val="00393076"/>
    <w:rsid w:val="00397A7B"/>
    <w:rsid w:val="003A0B84"/>
    <w:rsid w:val="003A0ED1"/>
    <w:rsid w:val="003B1BD7"/>
    <w:rsid w:val="003B35DC"/>
    <w:rsid w:val="003B6E6E"/>
    <w:rsid w:val="003C6186"/>
    <w:rsid w:val="003D3B7D"/>
    <w:rsid w:val="003E2339"/>
    <w:rsid w:val="003E445F"/>
    <w:rsid w:val="003E5139"/>
    <w:rsid w:val="003F1622"/>
    <w:rsid w:val="003F27CC"/>
    <w:rsid w:val="003F2C53"/>
    <w:rsid w:val="003F5DB1"/>
    <w:rsid w:val="004078C1"/>
    <w:rsid w:val="00412EDA"/>
    <w:rsid w:val="00417050"/>
    <w:rsid w:val="004279A0"/>
    <w:rsid w:val="00431CB4"/>
    <w:rsid w:val="00432776"/>
    <w:rsid w:val="00442EA5"/>
    <w:rsid w:val="00461A21"/>
    <w:rsid w:val="004665A8"/>
    <w:rsid w:val="004724D9"/>
    <w:rsid w:val="004732A1"/>
    <w:rsid w:val="004756C5"/>
    <w:rsid w:val="00475E12"/>
    <w:rsid w:val="00481480"/>
    <w:rsid w:val="00483753"/>
    <w:rsid w:val="00485BCD"/>
    <w:rsid w:val="00487664"/>
    <w:rsid w:val="00491E29"/>
    <w:rsid w:val="004935BD"/>
    <w:rsid w:val="004939E0"/>
    <w:rsid w:val="0049595E"/>
    <w:rsid w:val="00496AC8"/>
    <w:rsid w:val="004A2EA2"/>
    <w:rsid w:val="004A6835"/>
    <w:rsid w:val="004B4C0E"/>
    <w:rsid w:val="004C3C07"/>
    <w:rsid w:val="004C3D56"/>
    <w:rsid w:val="004C52ED"/>
    <w:rsid w:val="004C6444"/>
    <w:rsid w:val="004D02C4"/>
    <w:rsid w:val="004D55C6"/>
    <w:rsid w:val="00502AE0"/>
    <w:rsid w:val="00507202"/>
    <w:rsid w:val="0052614A"/>
    <w:rsid w:val="00533A81"/>
    <w:rsid w:val="00546E1C"/>
    <w:rsid w:val="00554B1C"/>
    <w:rsid w:val="0055623D"/>
    <w:rsid w:val="005577D1"/>
    <w:rsid w:val="00561D5C"/>
    <w:rsid w:val="0056253A"/>
    <w:rsid w:val="00567B17"/>
    <w:rsid w:val="005762F1"/>
    <w:rsid w:val="00576C75"/>
    <w:rsid w:val="00590E9F"/>
    <w:rsid w:val="005A0195"/>
    <w:rsid w:val="005A0B0D"/>
    <w:rsid w:val="005A3954"/>
    <w:rsid w:val="005A5DF7"/>
    <w:rsid w:val="005A66A9"/>
    <w:rsid w:val="005B01F4"/>
    <w:rsid w:val="005B5EEB"/>
    <w:rsid w:val="005C0579"/>
    <w:rsid w:val="005C55FA"/>
    <w:rsid w:val="005F0002"/>
    <w:rsid w:val="005F0B5F"/>
    <w:rsid w:val="005F1342"/>
    <w:rsid w:val="005F6184"/>
    <w:rsid w:val="006152E2"/>
    <w:rsid w:val="00621D7F"/>
    <w:rsid w:val="006364B7"/>
    <w:rsid w:val="00637240"/>
    <w:rsid w:val="006441A4"/>
    <w:rsid w:val="006528DC"/>
    <w:rsid w:val="00657F3B"/>
    <w:rsid w:val="006609BB"/>
    <w:rsid w:val="00681314"/>
    <w:rsid w:val="00685AA7"/>
    <w:rsid w:val="0069466E"/>
    <w:rsid w:val="00694F01"/>
    <w:rsid w:val="006A1984"/>
    <w:rsid w:val="006A1E84"/>
    <w:rsid w:val="006A2C99"/>
    <w:rsid w:val="006A747B"/>
    <w:rsid w:val="006C01C8"/>
    <w:rsid w:val="006D2A6F"/>
    <w:rsid w:val="006D3DF0"/>
    <w:rsid w:val="006D47AF"/>
    <w:rsid w:val="006D5E17"/>
    <w:rsid w:val="006E15E0"/>
    <w:rsid w:val="006E226E"/>
    <w:rsid w:val="006F24C8"/>
    <w:rsid w:val="006F3A78"/>
    <w:rsid w:val="0070016A"/>
    <w:rsid w:val="00704DB9"/>
    <w:rsid w:val="0071215E"/>
    <w:rsid w:val="00716915"/>
    <w:rsid w:val="00717DAE"/>
    <w:rsid w:val="007213F4"/>
    <w:rsid w:val="0072259A"/>
    <w:rsid w:val="007231A6"/>
    <w:rsid w:val="00724FE9"/>
    <w:rsid w:val="00732488"/>
    <w:rsid w:val="00734551"/>
    <w:rsid w:val="00737ACA"/>
    <w:rsid w:val="00744C4C"/>
    <w:rsid w:val="00754290"/>
    <w:rsid w:val="007629F4"/>
    <w:rsid w:val="0076503F"/>
    <w:rsid w:val="0077024A"/>
    <w:rsid w:val="00777B65"/>
    <w:rsid w:val="00780BAB"/>
    <w:rsid w:val="007814CE"/>
    <w:rsid w:val="0078321C"/>
    <w:rsid w:val="00796A7D"/>
    <w:rsid w:val="007A1F34"/>
    <w:rsid w:val="007A7EF6"/>
    <w:rsid w:val="007B26C3"/>
    <w:rsid w:val="007B4E87"/>
    <w:rsid w:val="007B559A"/>
    <w:rsid w:val="007D3119"/>
    <w:rsid w:val="007D45B3"/>
    <w:rsid w:val="007D62DC"/>
    <w:rsid w:val="007E7C7F"/>
    <w:rsid w:val="007F01B9"/>
    <w:rsid w:val="007F18CB"/>
    <w:rsid w:val="007F194A"/>
    <w:rsid w:val="007F4F9B"/>
    <w:rsid w:val="007F72B0"/>
    <w:rsid w:val="0080588C"/>
    <w:rsid w:val="00811A35"/>
    <w:rsid w:val="00811E62"/>
    <w:rsid w:val="00812EA9"/>
    <w:rsid w:val="00816A39"/>
    <w:rsid w:val="00816C1B"/>
    <w:rsid w:val="00821FAA"/>
    <w:rsid w:val="0082653F"/>
    <w:rsid w:val="00826705"/>
    <w:rsid w:val="00831543"/>
    <w:rsid w:val="008478C5"/>
    <w:rsid w:val="00847DF7"/>
    <w:rsid w:val="008518D9"/>
    <w:rsid w:val="00864027"/>
    <w:rsid w:val="0086427C"/>
    <w:rsid w:val="00870059"/>
    <w:rsid w:val="00885CA8"/>
    <w:rsid w:val="00893C5B"/>
    <w:rsid w:val="00894828"/>
    <w:rsid w:val="008B3936"/>
    <w:rsid w:val="008B6673"/>
    <w:rsid w:val="008D3476"/>
    <w:rsid w:val="008E0D63"/>
    <w:rsid w:val="008F0417"/>
    <w:rsid w:val="008F16E6"/>
    <w:rsid w:val="008F3CA2"/>
    <w:rsid w:val="008F479C"/>
    <w:rsid w:val="009010BE"/>
    <w:rsid w:val="0090664E"/>
    <w:rsid w:val="00910755"/>
    <w:rsid w:val="00911928"/>
    <w:rsid w:val="009174BB"/>
    <w:rsid w:val="009276E9"/>
    <w:rsid w:val="00927CA8"/>
    <w:rsid w:val="009376F5"/>
    <w:rsid w:val="0094077D"/>
    <w:rsid w:val="00951DB5"/>
    <w:rsid w:val="00954834"/>
    <w:rsid w:val="009563D6"/>
    <w:rsid w:val="00956829"/>
    <w:rsid w:val="00962D95"/>
    <w:rsid w:val="00973655"/>
    <w:rsid w:val="0097563F"/>
    <w:rsid w:val="00983D52"/>
    <w:rsid w:val="00987677"/>
    <w:rsid w:val="0099226F"/>
    <w:rsid w:val="00994E3B"/>
    <w:rsid w:val="00995971"/>
    <w:rsid w:val="009A06B9"/>
    <w:rsid w:val="009C392E"/>
    <w:rsid w:val="009C47A4"/>
    <w:rsid w:val="009C489B"/>
    <w:rsid w:val="009C6B8F"/>
    <w:rsid w:val="009D0505"/>
    <w:rsid w:val="009D3024"/>
    <w:rsid w:val="009E57A3"/>
    <w:rsid w:val="009F6DA4"/>
    <w:rsid w:val="00A0491A"/>
    <w:rsid w:val="00A11279"/>
    <w:rsid w:val="00A12FCA"/>
    <w:rsid w:val="00A14BE8"/>
    <w:rsid w:val="00A26E16"/>
    <w:rsid w:val="00A432A9"/>
    <w:rsid w:val="00A46A87"/>
    <w:rsid w:val="00A5531F"/>
    <w:rsid w:val="00A57A0B"/>
    <w:rsid w:val="00A63E36"/>
    <w:rsid w:val="00A64EB2"/>
    <w:rsid w:val="00A74265"/>
    <w:rsid w:val="00A91A28"/>
    <w:rsid w:val="00AA195D"/>
    <w:rsid w:val="00AA5605"/>
    <w:rsid w:val="00AA5DCA"/>
    <w:rsid w:val="00AA5F6A"/>
    <w:rsid w:val="00AB7C36"/>
    <w:rsid w:val="00AC64DC"/>
    <w:rsid w:val="00AC788E"/>
    <w:rsid w:val="00AD543F"/>
    <w:rsid w:val="00AD7C0B"/>
    <w:rsid w:val="00AE3487"/>
    <w:rsid w:val="00AE425C"/>
    <w:rsid w:val="00AE4979"/>
    <w:rsid w:val="00AE50D1"/>
    <w:rsid w:val="00AF0E47"/>
    <w:rsid w:val="00AF3E4D"/>
    <w:rsid w:val="00AF563F"/>
    <w:rsid w:val="00B124B1"/>
    <w:rsid w:val="00B142E9"/>
    <w:rsid w:val="00B1443C"/>
    <w:rsid w:val="00B15616"/>
    <w:rsid w:val="00B157A5"/>
    <w:rsid w:val="00B15C52"/>
    <w:rsid w:val="00B17CB3"/>
    <w:rsid w:val="00B2334C"/>
    <w:rsid w:val="00B24795"/>
    <w:rsid w:val="00B26C24"/>
    <w:rsid w:val="00B3225F"/>
    <w:rsid w:val="00B327C4"/>
    <w:rsid w:val="00B3700C"/>
    <w:rsid w:val="00B41AFA"/>
    <w:rsid w:val="00B42FC2"/>
    <w:rsid w:val="00B44C39"/>
    <w:rsid w:val="00B4532B"/>
    <w:rsid w:val="00B464B9"/>
    <w:rsid w:val="00B5255A"/>
    <w:rsid w:val="00B71A68"/>
    <w:rsid w:val="00B75BF7"/>
    <w:rsid w:val="00B77666"/>
    <w:rsid w:val="00B85512"/>
    <w:rsid w:val="00BA3AC2"/>
    <w:rsid w:val="00BB02FA"/>
    <w:rsid w:val="00BC0AE2"/>
    <w:rsid w:val="00BD359B"/>
    <w:rsid w:val="00BD5003"/>
    <w:rsid w:val="00BF2A80"/>
    <w:rsid w:val="00BF3EF8"/>
    <w:rsid w:val="00BF5DC2"/>
    <w:rsid w:val="00C06F6B"/>
    <w:rsid w:val="00C10984"/>
    <w:rsid w:val="00C14998"/>
    <w:rsid w:val="00C14D12"/>
    <w:rsid w:val="00C235AF"/>
    <w:rsid w:val="00C261A8"/>
    <w:rsid w:val="00C33379"/>
    <w:rsid w:val="00C35502"/>
    <w:rsid w:val="00C472C9"/>
    <w:rsid w:val="00C5126E"/>
    <w:rsid w:val="00C520A0"/>
    <w:rsid w:val="00C53532"/>
    <w:rsid w:val="00C6086F"/>
    <w:rsid w:val="00C613C2"/>
    <w:rsid w:val="00C66C1B"/>
    <w:rsid w:val="00C72848"/>
    <w:rsid w:val="00C756A1"/>
    <w:rsid w:val="00C8606D"/>
    <w:rsid w:val="00C958F7"/>
    <w:rsid w:val="00CA17FD"/>
    <w:rsid w:val="00CA188D"/>
    <w:rsid w:val="00CA514C"/>
    <w:rsid w:val="00CB20CB"/>
    <w:rsid w:val="00CB3343"/>
    <w:rsid w:val="00CE0C91"/>
    <w:rsid w:val="00CE325F"/>
    <w:rsid w:val="00CE3C1F"/>
    <w:rsid w:val="00CF1587"/>
    <w:rsid w:val="00CF1C40"/>
    <w:rsid w:val="00CF2D04"/>
    <w:rsid w:val="00CF508B"/>
    <w:rsid w:val="00CF5B81"/>
    <w:rsid w:val="00D025F7"/>
    <w:rsid w:val="00D03AD9"/>
    <w:rsid w:val="00D341E3"/>
    <w:rsid w:val="00D34CD1"/>
    <w:rsid w:val="00D411FB"/>
    <w:rsid w:val="00D4507C"/>
    <w:rsid w:val="00D561F9"/>
    <w:rsid w:val="00D777B5"/>
    <w:rsid w:val="00D86470"/>
    <w:rsid w:val="00D913CB"/>
    <w:rsid w:val="00D962AA"/>
    <w:rsid w:val="00D975EC"/>
    <w:rsid w:val="00DA0561"/>
    <w:rsid w:val="00DA0B05"/>
    <w:rsid w:val="00DA0CBD"/>
    <w:rsid w:val="00DA1047"/>
    <w:rsid w:val="00DA2593"/>
    <w:rsid w:val="00DB0D52"/>
    <w:rsid w:val="00DB1C9F"/>
    <w:rsid w:val="00DC440E"/>
    <w:rsid w:val="00DC4B3B"/>
    <w:rsid w:val="00DD0553"/>
    <w:rsid w:val="00DD20F2"/>
    <w:rsid w:val="00DD7DAD"/>
    <w:rsid w:val="00DE3767"/>
    <w:rsid w:val="00DF3947"/>
    <w:rsid w:val="00DF49BC"/>
    <w:rsid w:val="00E00AA4"/>
    <w:rsid w:val="00E023EB"/>
    <w:rsid w:val="00E025C0"/>
    <w:rsid w:val="00E030FC"/>
    <w:rsid w:val="00E24B47"/>
    <w:rsid w:val="00E275F3"/>
    <w:rsid w:val="00E40D1A"/>
    <w:rsid w:val="00E41D40"/>
    <w:rsid w:val="00E47A04"/>
    <w:rsid w:val="00E5046E"/>
    <w:rsid w:val="00E517AD"/>
    <w:rsid w:val="00E573E6"/>
    <w:rsid w:val="00E574AA"/>
    <w:rsid w:val="00E615A8"/>
    <w:rsid w:val="00E63CB3"/>
    <w:rsid w:val="00E7750A"/>
    <w:rsid w:val="00EA185C"/>
    <w:rsid w:val="00EA3FCF"/>
    <w:rsid w:val="00EA4D32"/>
    <w:rsid w:val="00EA5914"/>
    <w:rsid w:val="00EA5A06"/>
    <w:rsid w:val="00EA656D"/>
    <w:rsid w:val="00EB6044"/>
    <w:rsid w:val="00EB7E85"/>
    <w:rsid w:val="00EC0E8E"/>
    <w:rsid w:val="00ED556D"/>
    <w:rsid w:val="00ED7F95"/>
    <w:rsid w:val="00EE51B7"/>
    <w:rsid w:val="00EE5363"/>
    <w:rsid w:val="00EE7C83"/>
    <w:rsid w:val="00EF1231"/>
    <w:rsid w:val="00EF4FC5"/>
    <w:rsid w:val="00F005DA"/>
    <w:rsid w:val="00F03952"/>
    <w:rsid w:val="00F068FC"/>
    <w:rsid w:val="00F07A11"/>
    <w:rsid w:val="00F14611"/>
    <w:rsid w:val="00F15D22"/>
    <w:rsid w:val="00F2073E"/>
    <w:rsid w:val="00F264AB"/>
    <w:rsid w:val="00F30D31"/>
    <w:rsid w:val="00F30E78"/>
    <w:rsid w:val="00F51D6E"/>
    <w:rsid w:val="00F5277C"/>
    <w:rsid w:val="00F54F8D"/>
    <w:rsid w:val="00F615F3"/>
    <w:rsid w:val="00F61D43"/>
    <w:rsid w:val="00F66AB6"/>
    <w:rsid w:val="00F73553"/>
    <w:rsid w:val="00F81901"/>
    <w:rsid w:val="00F81E62"/>
    <w:rsid w:val="00F84546"/>
    <w:rsid w:val="00F85961"/>
    <w:rsid w:val="00F87FC2"/>
    <w:rsid w:val="00F94213"/>
    <w:rsid w:val="00F97ABC"/>
    <w:rsid w:val="00FB6294"/>
    <w:rsid w:val="00FB7173"/>
    <w:rsid w:val="00FC0734"/>
    <w:rsid w:val="00FC32E5"/>
    <w:rsid w:val="00FC6B29"/>
    <w:rsid w:val="00FC6F9E"/>
    <w:rsid w:val="00FC87CD"/>
    <w:rsid w:val="00FD263A"/>
    <w:rsid w:val="00FD5C30"/>
    <w:rsid w:val="00FD5CFD"/>
    <w:rsid w:val="00FE4291"/>
    <w:rsid w:val="00FE6C5E"/>
    <w:rsid w:val="00FF61C5"/>
    <w:rsid w:val="00FF6466"/>
    <w:rsid w:val="032CF0C7"/>
    <w:rsid w:val="03E072AA"/>
    <w:rsid w:val="045E0107"/>
    <w:rsid w:val="04F6B9AB"/>
    <w:rsid w:val="0616F8A5"/>
    <w:rsid w:val="0799C455"/>
    <w:rsid w:val="07D66E49"/>
    <w:rsid w:val="08199D43"/>
    <w:rsid w:val="0823AB63"/>
    <w:rsid w:val="0846CA11"/>
    <w:rsid w:val="08670E3C"/>
    <w:rsid w:val="089CCA49"/>
    <w:rsid w:val="09C378D5"/>
    <w:rsid w:val="09DF2473"/>
    <w:rsid w:val="0ADC5C96"/>
    <w:rsid w:val="0BD9F7F8"/>
    <w:rsid w:val="0C9114A9"/>
    <w:rsid w:val="0CACDFF4"/>
    <w:rsid w:val="0CCD54ED"/>
    <w:rsid w:val="0FBFBC7B"/>
    <w:rsid w:val="1033F488"/>
    <w:rsid w:val="11C7462C"/>
    <w:rsid w:val="12863E18"/>
    <w:rsid w:val="131BBD19"/>
    <w:rsid w:val="138B47B1"/>
    <w:rsid w:val="1406454A"/>
    <w:rsid w:val="142F25F6"/>
    <w:rsid w:val="1475B5C7"/>
    <w:rsid w:val="1508A269"/>
    <w:rsid w:val="15A092E7"/>
    <w:rsid w:val="15C2A5F0"/>
    <w:rsid w:val="16D88ECB"/>
    <w:rsid w:val="193D606D"/>
    <w:rsid w:val="195FE520"/>
    <w:rsid w:val="19E9C327"/>
    <w:rsid w:val="1B50AC24"/>
    <w:rsid w:val="1B6E8612"/>
    <w:rsid w:val="1C8304B2"/>
    <w:rsid w:val="1CD872C2"/>
    <w:rsid w:val="1D99C78F"/>
    <w:rsid w:val="1E73B039"/>
    <w:rsid w:val="1EA75EF0"/>
    <w:rsid w:val="216E51ED"/>
    <w:rsid w:val="218A77BD"/>
    <w:rsid w:val="23C99044"/>
    <w:rsid w:val="2483747E"/>
    <w:rsid w:val="24EA3464"/>
    <w:rsid w:val="24F0C8E3"/>
    <w:rsid w:val="252EB066"/>
    <w:rsid w:val="25AD8929"/>
    <w:rsid w:val="25C69E71"/>
    <w:rsid w:val="26B62800"/>
    <w:rsid w:val="27626710"/>
    <w:rsid w:val="28313713"/>
    <w:rsid w:val="290279EE"/>
    <w:rsid w:val="2A612469"/>
    <w:rsid w:val="2AF40AE4"/>
    <w:rsid w:val="2CAABA39"/>
    <w:rsid w:val="2CEE0DB2"/>
    <w:rsid w:val="2E8FB703"/>
    <w:rsid w:val="2EADFF33"/>
    <w:rsid w:val="2EC2241B"/>
    <w:rsid w:val="2F05FD60"/>
    <w:rsid w:val="2F14131E"/>
    <w:rsid w:val="308355DA"/>
    <w:rsid w:val="3090E056"/>
    <w:rsid w:val="322EF92A"/>
    <w:rsid w:val="327729FE"/>
    <w:rsid w:val="3376B246"/>
    <w:rsid w:val="339AF011"/>
    <w:rsid w:val="33CC208E"/>
    <w:rsid w:val="34BBE60E"/>
    <w:rsid w:val="35399D18"/>
    <w:rsid w:val="36CB1E98"/>
    <w:rsid w:val="3773B502"/>
    <w:rsid w:val="38265E33"/>
    <w:rsid w:val="382CD891"/>
    <w:rsid w:val="3914C000"/>
    <w:rsid w:val="391AFB5C"/>
    <w:rsid w:val="39C20490"/>
    <w:rsid w:val="3A802B2E"/>
    <w:rsid w:val="3A953F3A"/>
    <w:rsid w:val="3BAACC37"/>
    <w:rsid w:val="3D3C31AF"/>
    <w:rsid w:val="3D4CE897"/>
    <w:rsid w:val="3D90EEEA"/>
    <w:rsid w:val="3D967FED"/>
    <w:rsid w:val="3EFF2984"/>
    <w:rsid w:val="41570DD2"/>
    <w:rsid w:val="41C5A342"/>
    <w:rsid w:val="42862F4D"/>
    <w:rsid w:val="43105B5F"/>
    <w:rsid w:val="44CD36CC"/>
    <w:rsid w:val="45149C49"/>
    <w:rsid w:val="457EF5E8"/>
    <w:rsid w:val="46134870"/>
    <w:rsid w:val="4699B086"/>
    <w:rsid w:val="4802E369"/>
    <w:rsid w:val="484728BA"/>
    <w:rsid w:val="4872F4C3"/>
    <w:rsid w:val="494091CB"/>
    <w:rsid w:val="4A10088E"/>
    <w:rsid w:val="4AD2931E"/>
    <w:rsid w:val="4B5DF063"/>
    <w:rsid w:val="4BE7B6E1"/>
    <w:rsid w:val="4D9C50DF"/>
    <w:rsid w:val="4E9F6929"/>
    <w:rsid w:val="4F2175F9"/>
    <w:rsid w:val="4F53B9B6"/>
    <w:rsid w:val="4FB1214C"/>
    <w:rsid w:val="4FF1708A"/>
    <w:rsid w:val="50046065"/>
    <w:rsid w:val="511F56CB"/>
    <w:rsid w:val="51F4BAC1"/>
    <w:rsid w:val="52A4FEAE"/>
    <w:rsid w:val="533037B0"/>
    <w:rsid w:val="534E2679"/>
    <w:rsid w:val="541161C6"/>
    <w:rsid w:val="54E4F20A"/>
    <w:rsid w:val="5804EF00"/>
    <w:rsid w:val="582BC7D0"/>
    <w:rsid w:val="59304E8C"/>
    <w:rsid w:val="596554A8"/>
    <w:rsid w:val="59B67982"/>
    <w:rsid w:val="5BC3DEB1"/>
    <w:rsid w:val="5C7E0480"/>
    <w:rsid w:val="5D5E4F8E"/>
    <w:rsid w:val="5E521FD1"/>
    <w:rsid w:val="5ECACA6D"/>
    <w:rsid w:val="5FA6A468"/>
    <w:rsid w:val="600947AA"/>
    <w:rsid w:val="60BE0F7A"/>
    <w:rsid w:val="6181537A"/>
    <w:rsid w:val="621F3A0D"/>
    <w:rsid w:val="62C71135"/>
    <w:rsid w:val="635D9C98"/>
    <w:rsid w:val="650607D4"/>
    <w:rsid w:val="6698CF68"/>
    <w:rsid w:val="6740E34B"/>
    <w:rsid w:val="6861C7F6"/>
    <w:rsid w:val="68E52B08"/>
    <w:rsid w:val="691769A7"/>
    <w:rsid w:val="6A150D2C"/>
    <w:rsid w:val="6B5D066D"/>
    <w:rsid w:val="6CAF07C2"/>
    <w:rsid w:val="6E9F2DD3"/>
    <w:rsid w:val="6EEAB035"/>
    <w:rsid w:val="70ACDB63"/>
    <w:rsid w:val="70F147BE"/>
    <w:rsid w:val="71C0F5C0"/>
    <w:rsid w:val="7244B4CE"/>
    <w:rsid w:val="72AED11C"/>
    <w:rsid w:val="73494E59"/>
    <w:rsid w:val="746EA542"/>
    <w:rsid w:val="759770D3"/>
    <w:rsid w:val="76DC1262"/>
    <w:rsid w:val="76EEB207"/>
    <w:rsid w:val="7915BC89"/>
    <w:rsid w:val="7B5B9951"/>
    <w:rsid w:val="7BF80686"/>
    <w:rsid w:val="7D50FE53"/>
    <w:rsid w:val="7F540C45"/>
    <w:rsid w:val="7F7EC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573DF7D"/>
  <w15:chartTrackingRefBased/>
  <w15:docId w15:val="{73F4ADAC-FA31-4551-B6CA-CEC6E2E58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Nagwek1">
    <w:name w:val="heading 1"/>
    <w:basedOn w:val="Normalny"/>
    <w:next w:val="Normalny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Nagwek2">
    <w:name w:val="heading 2"/>
    <w:basedOn w:val="Nagwek1"/>
    <w:next w:val="Normalny"/>
    <w:qFormat/>
    <w:pPr>
      <w:numPr>
        <w:ilvl w:val="1"/>
      </w:numPr>
      <w:outlineLvl w:val="1"/>
    </w:pPr>
    <w:rPr>
      <w:sz w:val="20"/>
    </w:rPr>
  </w:style>
  <w:style w:type="paragraph" w:styleId="Nagwek3">
    <w:name w:val="heading 3"/>
    <w:basedOn w:val="Nagwek1"/>
    <w:next w:val="Normalny"/>
    <w:link w:val="Nagwek3Znak"/>
    <w:qFormat/>
    <w:pPr>
      <w:numPr>
        <w:ilvl w:val="2"/>
      </w:numPr>
      <w:outlineLvl w:val="2"/>
    </w:pPr>
    <w:rPr>
      <w:b w:val="0"/>
      <w:i/>
      <w:sz w:val="20"/>
    </w:rPr>
  </w:style>
  <w:style w:type="paragraph" w:styleId="Nagwek4">
    <w:name w:val="heading 4"/>
    <w:basedOn w:val="Nagwek1"/>
    <w:next w:val="Normalny"/>
    <w:qFormat/>
    <w:pPr>
      <w:numPr>
        <w:ilvl w:val="3"/>
      </w:numPr>
      <w:outlineLvl w:val="3"/>
    </w:pPr>
    <w:rPr>
      <w:b w:val="0"/>
      <w:sz w:val="20"/>
    </w:rPr>
  </w:style>
  <w:style w:type="paragraph" w:styleId="Nagwek5">
    <w:name w:val="heading 5"/>
    <w:basedOn w:val="Normalny"/>
    <w:next w:val="Normalny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Nagwek6">
    <w:name w:val="heading 6"/>
    <w:basedOn w:val="Normalny"/>
    <w:next w:val="Normalny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Nagwek7">
    <w:name w:val="heading 7"/>
    <w:basedOn w:val="Normalny"/>
    <w:next w:val="Normalny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Nagwek8">
    <w:name w:val="heading 8"/>
    <w:basedOn w:val="Normalny"/>
    <w:next w:val="Normalny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Nagwek9">
    <w:name w:val="heading 9"/>
    <w:basedOn w:val="Normalny"/>
    <w:next w:val="Normalny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2">
    <w:name w:val="Paragraph2"/>
    <w:basedOn w:val="Normalny"/>
    <w:pPr>
      <w:spacing w:before="80"/>
      <w:ind w:left="720"/>
      <w:jc w:val="both"/>
    </w:pPr>
    <w:rPr>
      <w:color w:val="000000"/>
      <w:lang w:val="en-AU"/>
    </w:rPr>
  </w:style>
  <w:style w:type="paragraph" w:styleId="Tytu">
    <w:name w:val="Title"/>
    <w:basedOn w:val="Normalny"/>
    <w:next w:val="Normalny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Podtytu">
    <w:name w:val="Subtitle"/>
    <w:basedOn w:val="Normalny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Wcicienormalne">
    <w:name w:val="Normal Indent"/>
    <w:basedOn w:val="Normalny"/>
    <w:semiHidden/>
    <w:pPr>
      <w:ind w:left="900" w:hanging="900"/>
    </w:pPr>
  </w:style>
  <w:style w:type="paragraph" w:styleId="Spistreci1">
    <w:name w:val="toc 1"/>
    <w:basedOn w:val="Normalny"/>
    <w:next w:val="Normalny"/>
    <w:semiHidden/>
    <w:pPr>
      <w:tabs>
        <w:tab w:val="right" w:pos="9360"/>
      </w:tabs>
      <w:spacing w:before="240" w:after="60"/>
      <w:ind w:right="720"/>
    </w:pPr>
  </w:style>
  <w:style w:type="paragraph" w:styleId="Spistreci2">
    <w:name w:val="toc 2"/>
    <w:basedOn w:val="Normalny"/>
    <w:next w:val="Normalny"/>
    <w:semiHidden/>
    <w:pPr>
      <w:tabs>
        <w:tab w:val="right" w:pos="9360"/>
      </w:tabs>
      <w:ind w:left="432" w:right="720"/>
    </w:pPr>
  </w:style>
  <w:style w:type="paragraph" w:styleId="Spistreci3">
    <w:name w:val="toc 3"/>
    <w:basedOn w:val="Normalny"/>
    <w:next w:val="Normalny"/>
    <w:semiHidden/>
    <w:pPr>
      <w:tabs>
        <w:tab w:val="left" w:pos="1440"/>
        <w:tab w:val="right" w:pos="9360"/>
      </w:tabs>
      <w:ind w:left="864"/>
    </w:pPr>
  </w:style>
  <w:style w:type="paragraph" w:styleId="Nagwek">
    <w:name w:val="header"/>
    <w:basedOn w:val="Normalny"/>
    <w:semiHidden/>
    <w:pPr>
      <w:tabs>
        <w:tab w:val="center" w:pos="4320"/>
        <w:tab w:val="right" w:pos="8640"/>
      </w:tabs>
    </w:pPr>
  </w:style>
  <w:style w:type="paragraph" w:styleId="Stopka">
    <w:name w:val="footer"/>
    <w:basedOn w:val="Normalny"/>
    <w:semiHidden/>
    <w:pPr>
      <w:tabs>
        <w:tab w:val="center" w:pos="4320"/>
        <w:tab w:val="right" w:pos="8640"/>
      </w:tabs>
    </w:pPr>
  </w:style>
  <w:style w:type="character" w:styleId="Numerstrony">
    <w:name w:val="page number"/>
    <w:basedOn w:val="Domylnaczcionkaakapitu"/>
    <w:semiHidden/>
  </w:style>
  <w:style w:type="paragraph" w:customStyle="1" w:styleId="Bullet2">
    <w:name w:val="Bullet2"/>
    <w:basedOn w:val="Normalny"/>
    <w:pPr>
      <w:ind w:left="1440" w:hanging="360"/>
    </w:pPr>
    <w:rPr>
      <w:color w:val="000080"/>
    </w:rPr>
  </w:style>
  <w:style w:type="paragraph" w:customStyle="1" w:styleId="Paragraph1">
    <w:name w:val="Paragraph1"/>
    <w:basedOn w:val="Normalny"/>
    <w:pPr>
      <w:spacing w:before="80" w:line="240" w:lineRule="auto"/>
      <w:jc w:val="both"/>
    </w:pPr>
  </w:style>
  <w:style w:type="paragraph" w:customStyle="1" w:styleId="Tabletext">
    <w:name w:val="Tabletext"/>
    <w:basedOn w:val="Normalny"/>
    <w:pPr>
      <w:keepLines/>
      <w:spacing w:after="120"/>
    </w:pPr>
  </w:style>
  <w:style w:type="paragraph" w:styleId="Tekstpodstawowy">
    <w:name w:val="Body Text"/>
    <w:basedOn w:val="Normalny"/>
    <w:semiHidden/>
    <w:pPr>
      <w:keepLines/>
      <w:spacing w:after="120"/>
      <w:ind w:left="720"/>
    </w:pPr>
  </w:style>
  <w:style w:type="paragraph" w:customStyle="1" w:styleId="Paragraph3">
    <w:name w:val="Paragraph3"/>
    <w:basedOn w:val="Normalny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ny"/>
    <w:pPr>
      <w:ind w:left="720" w:hanging="432"/>
    </w:pPr>
  </w:style>
  <w:style w:type="character" w:styleId="Odwoanieprzypisudolnego">
    <w:name w:val="footnote reference"/>
    <w:basedOn w:val="Domylnaczcionkaakapitu"/>
    <w:semiHidden/>
    <w:rPr>
      <w:sz w:val="20"/>
      <w:vertAlign w:val="superscript"/>
    </w:rPr>
  </w:style>
  <w:style w:type="paragraph" w:styleId="Tekstprzypisudolnego">
    <w:name w:val="footnote text"/>
    <w:basedOn w:val="Normalny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ny"/>
    <w:pPr>
      <w:spacing w:before="80" w:line="240" w:lineRule="auto"/>
      <w:ind w:left="2250"/>
      <w:jc w:val="both"/>
    </w:pPr>
  </w:style>
  <w:style w:type="paragraph" w:styleId="Spistreci4">
    <w:name w:val="toc 4"/>
    <w:basedOn w:val="Normalny"/>
    <w:next w:val="Normalny"/>
    <w:semiHidden/>
    <w:pPr>
      <w:ind w:left="600"/>
    </w:pPr>
  </w:style>
  <w:style w:type="paragraph" w:styleId="Spistreci5">
    <w:name w:val="toc 5"/>
    <w:basedOn w:val="Normalny"/>
    <w:next w:val="Normalny"/>
    <w:semiHidden/>
    <w:pPr>
      <w:ind w:left="800"/>
    </w:pPr>
  </w:style>
  <w:style w:type="paragraph" w:styleId="Spistreci6">
    <w:name w:val="toc 6"/>
    <w:basedOn w:val="Normalny"/>
    <w:next w:val="Normalny"/>
    <w:semiHidden/>
    <w:pPr>
      <w:ind w:left="1000"/>
    </w:pPr>
  </w:style>
  <w:style w:type="paragraph" w:styleId="Spistreci7">
    <w:name w:val="toc 7"/>
    <w:basedOn w:val="Normalny"/>
    <w:next w:val="Normalny"/>
    <w:semiHidden/>
    <w:pPr>
      <w:ind w:left="1200"/>
    </w:pPr>
  </w:style>
  <w:style w:type="paragraph" w:styleId="Spistreci8">
    <w:name w:val="toc 8"/>
    <w:basedOn w:val="Normalny"/>
    <w:next w:val="Normalny"/>
    <w:semiHidden/>
    <w:pPr>
      <w:ind w:left="1400"/>
    </w:pPr>
  </w:style>
  <w:style w:type="paragraph" w:styleId="Spistreci9">
    <w:name w:val="toc 9"/>
    <w:basedOn w:val="Normalny"/>
    <w:next w:val="Normalny"/>
    <w:semiHidden/>
    <w:pPr>
      <w:ind w:left="1600"/>
    </w:pPr>
  </w:style>
  <w:style w:type="paragraph" w:customStyle="1" w:styleId="MainTitle">
    <w:name w:val="Main Title"/>
    <w:basedOn w:val="Normalny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kstpodstawowy2">
    <w:name w:val="Body Text 2"/>
    <w:basedOn w:val="Normalny"/>
    <w:semiHidden/>
    <w:rPr>
      <w:i/>
      <w:color w:val="0000FF"/>
    </w:rPr>
  </w:style>
  <w:style w:type="paragraph" w:styleId="Tekstpodstawowywcity">
    <w:name w:val="Body Text Indent"/>
    <w:basedOn w:val="Normalny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ny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ny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ny"/>
    <w:next w:val="Tekstpodstawowy"/>
    <w:autoRedefine/>
    <w:rsid w:val="005B5EEB"/>
    <w:pPr>
      <w:widowControl/>
      <w:tabs>
        <w:tab w:val="left" w:pos="540"/>
        <w:tab w:val="left" w:pos="1260"/>
      </w:tabs>
      <w:spacing w:after="120"/>
    </w:pPr>
    <w:rPr>
      <w:rFonts w:ascii="Times" w:hAnsi="Times"/>
      <w:b/>
      <w:bCs/>
      <w:i/>
      <w:sz w:val="28"/>
      <w:szCs w:val="28"/>
      <w:lang w:val="pl-PL"/>
    </w:rPr>
  </w:style>
  <w:style w:type="character" w:styleId="Hipercze">
    <w:name w:val="Hyperlink"/>
    <w:basedOn w:val="Domylnaczcionkaakapitu"/>
    <w:semiHidden/>
    <w:rPr>
      <w:color w:val="0000FF"/>
      <w:u w:val="single"/>
    </w:rPr>
  </w:style>
  <w:style w:type="paragraph" w:customStyle="1" w:styleId="infoblue0">
    <w:name w:val="infoblue"/>
    <w:basedOn w:val="Normalny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Tekstpodstawowy3">
    <w:name w:val="Body Text 3"/>
    <w:basedOn w:val="Normalny"/>
    <w:semiHidden/>
    <w:rPr>
      <w:i/>
      <w:iCs/>
      <w:color w:val="0000FF"/>
      <w:sz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2B40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B4085"/>
    <w:rPr>
      <w:rFonts w:ascii="Tahoma" w:hAnsi="Tahoma" w:cs="Tahoma"/>
      <w:sz w:val="16"/>
      <w:szCs w:val="16"/>
      <w:lang w:val="en-US" w:eastAsia="en-US"/>
    </w:rPr>
  </w:style>
  <w:style w:type="paragraph" w:styleId="Akapitzlist">
    <w:name w:val="List Paragraph"/>
    <w:basedOn w:val="Normalny"/>
    <w:uiPriority w:val="34"/>
    <w:qFormat/>
    <w:rsid w:val="0098767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rsid w:val="005A5DF7"/>
    <w:rPr>
      <w:rFonts w:ascii="Arial" w:hAnsi="Arial"/>
      <w:i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5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ks\Downloads\E2.dotm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F045A5EAFDB4459854BB6EF9C493B7" ma:contentTypeVersion="5" ma:contentTypeDescription="Create a new document." ma:contentTypeScope="" ma:versionID="9a7e7475b4bee301fdf19e59f132bf98">
  <xsd:schema xmlns:xsd="http://www.w3.org/2001/XMLSchema" xmlns:xs="http://www.w3.org/2001/XMLSchema" xmlns:p="http://schemas.microsoft.com/office/2006/metadata/properties" xmlns:ns3="56b8b8b2-6375-4c75-aa8a-4a145dd76c3f" targetNamespace="http://schemas.microsoft.com/office/2006/metadata/properties" ma:root="true" ma:fieldsID="5e6bead28ca1ea4d12bbad3e9d017470" ns3:_="">
    <xsd:import namespace="56b8b8b2-6375-4c75-aa8a-4a145dd76c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b8b8b2-6375-4c75-aa8a-4a145dd76c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C50672-E097-4E70-81D5-F96BAC8405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6E8BA83-52FF-42A7-8510-53F08D363A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b8b8b2-6375-4c75-aa8a-4a145dd76c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CE4DBD-80D1-41C5-AEA2-3374C044E7D4}">
  <ds:schemaRefs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56b8b8b2-6375-4c75-aa8a-4a145dd76c3f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E2.dotm</Template>
  <TotalTime>2</TotalTime>
  <Pages>35</Pages>
  <Words>2609</Words>
  <Characters>15658</Characters>
  <Application>Microsoft Office Word</Application>
  <DocSecurity>0</DocSecurity>
  <Lines>130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Vision</vt:lpstr>
    </vt:vector>
  </TitlesOfParts>
  <Company>&lt;Company Name&gt;</Company>
  <LinksUpToDate>false</LinksUpToDate>
  <CharactersWithSpaces>18231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&lt;Project Name&gt;</dc:subject>
  <dc:creator>zawo stepaniuk</dc:creator>
  <cp:keywords/>
  <dc:description/>
  <cp:lastModifiedBy>Aleksander Stepaniuk (272644)</cp:lastModifiedBy>
  <cp:revision>2</cp:revision>
  <cp:lastPrinted>2001-03-15T13:26:00Z</cp:lastPrinted>
  <dcterms:created xsi:type="dcterms:W3CDTF">2024-12-02T14:43:00Z</dcterms:created>
  <dcterms:modified xsi:type="dcterms:W3CDTF">2024-12-02T14:43:00Z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0x010100CBF045A5EAFDB4459854BB6EF9C493B7</vt:lpwstr>
  </property>
</Properties>
</file>